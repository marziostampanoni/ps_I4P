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14:paraId="2C5C4110" w14:textId="77777777" w:rsidTr="00D71F50">
        <w:tc>
          <w:tcPr>
            <w:tcW w:w="9065" w:type="dxa"/>
            <w:gridSpan w:val="2"/>
          </w:tcPr>
          <w:p w14:paraId="4704436D" w14:textId="77777777" w:rsidR="00FF0B91" w:rsidRDefault="0087246D" w:rsidP="0087246D">
            <w:pPr>
              <w:pStyle w:val="SUPSITestoTimes32"/>
              <w:framePr w:hSpace="0" w:wrap="auto" w:vAnchor="margin" w:hAnchor="text" w:xAlign="left" w:yAlign="inline"/>
            </w:pPr>
            <w:r>
              <w:t>Gestore richieste di modifica corsi SUPSI e USI</w:t>
            </w:r>
          </w:p>
          <w:p w14:paraId="099B7821" w14:textId="77777777" w:rsidR="0087246D" w:rsidRPr="00F829CD" w:rsidRDefault="0087246D" w:rsidP="0087246D">
            <w:pPr>
              <w:pStyle w:val="SUPSITestoTimes32"/>
              <w:framePr w:hSpace="0" w:wrap="auto" w:vAnchor="margin" w:hAnchor="text" w:xAlign="left" w:yAlign="inline"/>
              <w:rPr>
                <w:sz w:val="56"/>
                <w:szCs w:val="56"/>
              </w:rPr>
            </w:pPr>
          </w:p>
        </w:tc>
      </w:tr>
      <w:tr w:rsidR="00FF0B91" w14:paraId="1F9E8510" w14:textId="77777777" w:rsidTr="00D71F50">
        <w:tc>
          <w:tcPr>
            <w:tcW w:w="9065" w:type="dxa"/>
            <w:gridSpan w:val="2"/>
            <w:tcBorders>
              <w:bottom w:val="single" w:sz="4" w:space="0" w:color="auto"/>
            </w:tcBorders>
          </w:tcPr>
          <w:p w14:paraId="6A38C9B1" w14:textId="77777777" w:rsidR="00FF0B91" w:rsidRPr="0085210C" w:rsidRDefault="00FF0B91" w:rsidP="00D71F50">
            <w:pPr>
              <w:pStyle w:val="SUPSITestoArial11"/>
            </w:pPr>
          </w:p>
        </w:tc>
      </w:tr>
      <w:tr w:rsidR="00FF0B91" w14:paraId="3CF2CBAF" w14:textId="77777777" w:rsidTr="00D71F50">
        <w:trPr>
          <w:trHeight w:val="284"/>
        </w:trPr>
        <w:tc>
          <w:tcPr>
            <w:tcW w:w="4577" w:type="dxa"/>
            <w:tcBorders>
              <w:top w:val="single" w:sz="4" w:space="0" w:color="auto"/>
            </w:tcBorders>
            <w:vAlign w:val="center"/>
          </w:tcPr>
          <w:p w14:paraId="1F6370A9" w14:textId="77777777" w:rsidR="00FF0B91" w:rsidRPr="0085210C" w:rsidRDefault="0087246D" w:rsidP="00D71F50">
            <w:pPr>
              <w:pStyle w:val="SUPSITestoArial8"/>
              <w:framePr w:hSpace="0" w:wrap="auto" w:vAnchor="margin" w:hAnchor="text" w:xAlign="left" w:yAlign="inline"/>
            </w:pPr>
            <w:r>
              <w:t>Student</w:t>
            </w:r>
            <w:r w:rsidR="00FF0B91">
              <w:t>i</w:t>
            </w:r>
          </w:p>
        </w:tc>
        <w:tc>
          <w:tcPr>
            <w:tcW w:w="4488" w:type="dxa"/>
            <w:tcBorders>
              <w:top w:val="single" w:sz="4" w:space="0" w:color="auto"/>
            </w:tcBorders>
            <w:vAlign w:val="center"/>
          </w:tcPr>
          <w:p w14:paraId="44E5BF90" w14:textId="77777777" w:rsidR="00FF0B91" w:rsidRPr="0085210C" w:rsidRDefault="00FF0B91" w:rsidP="00D71F50">
            <w:pPr>
              <w:pStyle w:val="SUPSITestoArial8"/>
              <w:framePr w:hSpace="0" w:wrap="auto" w:vAnchor="margin" w:hAnchor="text" w:xAlign="left" w:yAlign="inline"/>
            </w:pPr>
            <w:r>
              <w:t>Relatore</w:t>
            </w:r>
          </w:p>
        </w:tc>
      </w:tr>
      <w:tr w:rsidR="00FF0B91" w14:paraId="113A569B" w14:textId="77777777" w:rsidTr="00D71F50">
        <w:trPr>
          <w:trHeight w:val="624"/>
        </w:trPr>
        <w:tc>
          <w:tcPr>
            <w:tcW w:w="4577" w:type="dxa"/>
            <w:vMerge w:val="restart"/>
            <w:tcBorders>
              <w:bottom w:val="nil"/>
            </w:tcBorders>
          </w:tcPr>
          <w:p w14:paraId="497CC048" w14:textId="77777777" w:rsidR="00FF0B91" w:rsidRDefault="0087246D" w:rsidP="00D71F50">
            <w:pPr>
              <w:pStyle w:val="SUPSITestoArial14"/>
              <w:framePr w:hSpace="0" w:wrap="auto" w:vAnchor="margin" w:hAnchor="text" w:xAlign="left" w:yAlign="inline"/>
            </w:pPr>
            <w:r>
              <w:t>Rezart Lohja</w:t>
            </w:r>
          </w:p>
          <w:p w14:paraId="51E95D7A" w14:textId="77777777" w:rsidR="0087246D" w:rsidRPr="00011DF6" w:rsidRDefault="0087246D" w:rsidP="00D71F50">
            <w:pPr>
              <w:pStyle w:val="SUPSITestoArial14"/>
              <w:framePr w:hSpace="0" w:wrap="auto" w:vAnchor="margin" w:hAnchor="text" w:xAlign="left" w:yAlign="inline"/>
            </w:pPr>
            <w:r>
              <w:t>Marzio Stampanoni</w:t>
            </w:r>
          </w:p>
        </w:tc>
        <w:tc>
          <w:tcPr>
            <w:tcW w:w="4488" w:type="dxa"/>
            <w:tcBorders>
              <w:bottom w:val="single" w:sz="4" w:space="0" w:color="auto"/>
            </w:tcBorders>
          </w:tcPr>
          <w:p w14:paraId="00B3EA90" w14:textId="77777777" w:rsidR="00FF0B91" w:rsidRPr="0085210C" w:rsidRDefault="0087246D" w:rsidP="00D71F50">
            <w:pPr>
              <w:pStyle w:val="SUPSITestoArial14"/>
              <w:framePr w:hSpace="0" w:wrap="auto" w:vAnchor="margin" w:hAnchor="text" w:xAlign="left" w:yAlign="inline"/>
            </w:pPr>
            <w:r>
              <w:t>Riccardo Mazza</w:t>
            </w:r>
          </w:p>
        </w:tc>
      </w:tr>
      <w:tr w:rsidR="00FF0B91" w14:paraId="35274B5E" w14:textId="77777777" w:rsidTr="00D71F50">
        <w:trPr>
          <w:trHeight w:val="284"/>
        </w:trPr>
        <w:tc>
          <w:tcPr>
            <w:tcW w:w="4577" w:type="dxa"/>
            <w:vMerge/>
            <w:vAlign w:val="center"/>
          </w:tcPr>
          <w:p w14:paraId="061925F2"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0DD16549" w14:textId="77777777" w:rsidR="00FF0B91" w:rsidRPr="0085210C" w:rsidRDefault="00FF0B91" w:rsidP="00D71F50">
            <w:pPr>
              <w:pStyle w:val="SUPSITestoArial8"/>
              <w:framePr w:hSpace="0" w:wrap="auto" w:vAnchor="margin" w:hAnchor="text" w:xAlign="left" w:yAlign="inline"/>
            </w:pPr>
            <w:r>
              <w:t>Correlatore</w:t>
            </w:r>
          </w:p>
        </w:tc>
      </w:tr>
      <w:tr w:rsidR="00FF0B91" w14:paraId="34B7DA90" w14:textId="77777777" w:rsidTr="00D71F50">
        <w:trPr>
          <w:trHeight w:val="624"/>
        </w:trPr>
        <w:tc>
          <w:tcPr>
            <w:tcW w:w="4577" w:type="dxa"/>
            <w:vMerge/>
            <w:tcBorders>
              <w:bottom w:val="nil"/>
            </w:tcBorders>
          </w:tcPr>
          <w:p w14:paraId="3F832CED" w14:textId="77777777"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14:paraId="265F6524" w14:textId="77777777" w:rsidR="00FF0B91" w:rsidRPr="0085210C" w:rsidRDefault="00FF0B91" w:rsidP="00D71F50">
            <w:pPr>
              <w:pStyle w:val="SUPSITestoArial14"/>
              <w:framePr w:hSpace="0" w:wrap="auto" w:vAnchor="margin" w:hAnchor="text" w:xAlign="left" w:yAlign="inline"/>
            </w:pPr>
            <w:r>
              <w:t>-</w:t>
            </w:r>
          </w:p>
        </w:tc>
      </w:tr>
      <w:tr w:rsidR="00FF0B91" w14:paraId="27F03967" w14:textId="77777777" w:rsidTr="00D71F50">
        <w:trPr>
          <w:trHeight w:val="284"/>
        </w:trPr>
        <w:tc>
          <w:tcPr>
            <w:tcW w:w="4577" w:type="dxa"/>
            <w:vMerge/>
            <w:vAlign w:val="center"/>
          </w:tcPr>
          <w:p w14:paraId="0C48A0E7"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5951888C" w14:textId="77777777" w:rsidR="00FF0B91" w:rsidRPr="0085210C" w:rsidRDefault="00FF0B91" w:rsidP="00D71F50">
            <w:pPr>
              <w:pStyle w:val="SUPSITestoArial8"/>
              <w:framePr w:hSpace="0" w:wrap="auto" w:vAnchor="margin" w:hAnchor="text" w:xAlign="left" w:yAlign="inline"/>
            </w:pPr>
            <w:r>
              <w:t>Committente</w:t>
            </w:r>
          </w:p>
        </w:tc>
      </w:tr>
      <w:tr w:rsidR="00FF0B91" w14:paraId="27B57A2D" w14:textId="77777777" w:rsidTr="00D71F50">
        <w:trPr>
          <w:trHeight w:val="624"/>
        </w:trPr>
        <w:tc>
          <w:tcPr>
            <w:tcW w:w="4577" w:type="dxa"/>
            <w:vMerge/>
            <w:tcBorders>
              <w:bottom w:val="single" w:sz="4" w:space="0" w:color="auto"/>
            </w:tcBorders>
          </w:tcPr>
          <w:p w14:paraId="45D6F664" w14:textId="77777777" w:rsidR="00FF0B91" w:rsidRPr="0085210C" w:rsidRDefault="00FF0B91" w:rsidP="00D71F50">
            <w:pPr>
              <w:pStyle w:val="SUPSITestoArial14"/>
              <w:framePr w:hSpace="0" w:wrap="auto" w:vAnchor="margin" w:hAnchor="text" w:xAlign="left" w:yAlign="inline"/>
            </w:pPr>
          </w:p>
        </w:tc>
        <w:tc>
          <w:tcPr>
            <w:tcW w:w="4488" w:type="dxa"/>
            <w:tcBorders>
              <w:bottom w:val="nil"/>
            </w:tcBorders>
          </w:tcPr>
          <w:p w14:paraId="62B7293A" w14:textId="77777777" w:rsidR="00FF0B91" w:rsidRPr="0085210C" w:rsidRDefault="0087246D" w:rsidP="00D71F50">
            <w:pPr>
              <w:pStyle w:val="SUPSITestoArial14"/>
              <w:framePr w:hSpace="0" w:wrap="auto" w:vAnchor="margin" w:hAnchor="text" w:xAlign="left" w:yAlign="inline"/>
            </w:pPr>
            <w:r>
              <w:t>TI-EDU, eLab USI</w:t>
            </w:r>
          </w:p>
        </w:tc>
      </w:tr>
      <w:tr w:rsidR="00FF0B91" w:rsidRPr="0085210C" w14:paraId="49085F14" w14:textId="77777777" w:rsidTr="00D71F50">
        <w:trPr>
          <w:trHeight w:val="284"/>
        </w:trPr>
        <w:tc>
          <w:tcPr>
            <w:tcW w:w="4577" w:type="dxa"/>
            <w:tcBorders>
              <w:top w:val="single" w:sz="4" w:space="0" w:color="auto"/>
            </w:tcBorders>
            <w:vAlign w:val="center"/>
          </w:tcPr>
          <w:p w14:paraId="781CDD98" w14:textId="77777777"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14:paraId="066E1AD7" w14:textId="77777777" w:rsidR="00FF0B91" w:rsidRPr="0085210C" w:rsidRDefault="00FF0B91" w:rsidP="00D71F50">
            <w:pPr>
              <w:pStyle w:val="SUPSITestoArial8"/>
              <w:framePr w:hSpace="0" w:wrap="auto" w:vAnchor="margin" w:hAnchor="text" w:xAlign="left" w:yAlign="inline"/>
            </w:pPr>
            <w:r>
              <w:t>Modulo</w:t>
            </w:r>
          </w:p>
        </w:tc>
      </w:tr>
      <w:tr w:rsidR="00FF0B91" w:rsidRPr="0085210C" w14:paraId="2C38BB91" w14:textId="77777777" w:rsidTr="00D71F50">
        <w:trPr>
          <w:trHeight w:val="624"/>
        </w:trPr>
        <w:tc>
          <w:tcPr>
            <w:tcW w:w="4577" w:type="dxa"/>
            <w:tcBorders>
              <w:bottom w:val="nil"/>
            </w:tcBorders>
          </w:tcPr>
          <w:p w14:paraId="61346C36" w14:textId="77777777" w:rsidR="00FF0B91" w:rsidRPr="0085210C" w:rsidRDefault="0087246D" w:rsidP="00D71F50">
            <w:pPr>
              <w:pStyle w:val="SUPSITestoArial14"/>
              <w:framePr w:hSpace="0" w:wrap="auto" w:vAnchor="margin" w:hAnchor="text" w:xAlign="left" w:yAlign="inline"/>
            </w:pPr>
            <w:r>
              <w:t>Ingegneria informatica</w:t>
            </w:r>
          </w:p>
        </w:tc>
        <w:tc>
          <w:tcPr>
            <w:tcW w:w="4488" w:type="dxa"/>
            <w:tcBorders>
              <w:bottom w:val="nil"/>
            </w:tcBorders>
          </w:tcPr>
          <w:p w14:paraId="33284DAD" w14:textId="77777777" w:rsidR="00FF0B91" w:rsidRPr="0085210C" w:rsidRDefault="0087246D" w:rsidP="00D71F50">
            <w:pPr>
              <w:pStyle w:val="SUPSITestoArial14"/>
              <w:framePr w:hSpace="0" w:wrap="auto" w:vAnchor="margin" w:hAnchor="text" w:xAlign="left" w:yAlign="inline"/>
            </w:pPr>
            <w:r>
              <w:t>Progetto di semestre</w:t>
            </w:r>
          </w:p>
        </w:tc>
      </w:tr>
      <w:tr w:rsidR="00FF0B91" w:rsidRPr="0085210C" w14:paraId="11B53EE3" w14:textId="77777777" w:rsidTr="00D71F50">
        <w:trPr>
          <w:trHeight w:val="284"/>
        </w:trPr>
        <w:tc>
          <w:tcPr>
            <w:tcW w:w="4577" w:type="dxa"/>
            <w:tcBorders>
              <w:top w:val="single" w:sz="4" w:space="0" w:color="auto"/>
            </w:tcBorders>
            <w:vAlign w:val="center"/>
          </w:tcPr>
          <w:p w14:paraId="17807BBA" w14:textId="77777777"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14:paraId="37173E13" w14:textId="77777777" w:rsidR="00FF0B91" w:rsidRPr="0085210C" w:rsidRDefault="00FF0B91" w:rsidP="00D71F50">
            <w:pPr>
              <w:pStyle w:val="SUPSITestoArial8"/>
              <w:framePr w:hSpace="0" w:wrap="auto" w:vAnchor="margin" w:hAnchor="text" w:xAlign="left" w:yAlign="inline"/>
            </w:pPr>
          </w:p>
        </w:tc>
      </w:tr>
      <w:tr w:rsidR="00FF0B91" w:rsidRPr="0085210C" w14:paraId="7E177802" w14:textId="77777777" w:rsidTr="00D71F50">
        <w:trPr>
          <w:trHeight w:val="624"/>
        </w:trPr>
        <w:tc>
          <w:tcPr>
            <w:tcW w:w="4577" w:type="dxa"/>
            <w:tcBorders>
              <w:bottom w:val="nil"/>
            </w:tcBorders>
          </w:tcPr>
          <w:p w14:paraId="713A5816" w14:textId="77777777" w:rsidR="00FF0B91" w:rsidRPr="0085210C" w:rsidRDefault="0087246D" w:rsidP="00D71F50">
            <w:pPr>
              <w:pStyle w:val="SUPSITestoArial14"/>
              <w:framePr w:hSpace="0" w:wrap="auto" w:vAnchor="margin" w:hAnchor="text" w:xAlign="left" w:yAlign="inline"/>
            </w:pPr>
            <w:r>
              <w:t>2017</w:t>
            </w:r>
          </w:p>
        </w:tc>
        <w:tc>
          <w:tcPr>
            <w:tcW w:w="4488" w:type="dxa"/>
            <w:tcBorders>
              <w:bottom w:val="nil"/>
            </w:tcBorders>
          </w:tcPr>
          <w:p w14:paraId="66524B16" w14:textId="77777777" w:rsidR="00FF0B91" w:rsidRPr="0085210C" w:rsidRDefault="00FF0B91" w:rsidP="00D71F50">
            <w:pPr>
              <w:pStyle w:val="SUPSITestoArial14"/>
              <w:framePr w:hSpace="0" w:wrap="auto" w:vAnchor="margin" w:hAnchor="text" w:xAlign="left" w:yAlign="inline"/>
            </w:pPr>
          </w:p>
        </w:tc>
      </w:tr>
    </w:tbl>
    <w:p w14:paraId="6563EFF1" w14:textId="77777777" w:rsidR="003A61F3" w:rsidRDefault="003A61F3" w:rsidP="003A61F3"/>
    <w:p w14:paraId="45F8DD46" w14:textId="77777777"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14:paraId="51B242B9" w14:textId="77777777">
        <w:trPr>
          <w:trHeight w:val="284"/>
        </w:trPr>
        <w:tc>
          <w:tcPr>
            <w:tcW w:w="4645" w:type="dxa"/>
            <w:tcBorders>
              <w:top w:val="single" w:sz="4" w:space="0" w:color="auto"/>
            </w:tcBorders>
            <w:vAlign w:val="center"/>
          </w:tcPr>
          <w:p w14:paraId="774D8F68" w14:textId="77777777" w:rsidR="003A61F3" w:rsidRPr="00E105D0" w:rsidRDefault="00FF0B91" w:rsidP="003A61F3">
            <w:pPr>
              <w:pStyle w:val="SUPSITestoArial8"/>
              <w:framePr w:hSpace="0" w:wrap="auto" w:vAnchor="margin" w:hAnchor="text" w:xAlign="left" w:yAlign="inline"/>
            </w:pPr>
            <w:r>
              <w:t>Data</w:t>
            </w:r>
          </w:p>
        </w:tc>
        <w:tc>
          <w:tcPr>
            <w:tcW w:w="4427" w:type="dxa"/>
            <w:vAlign w:val="center"/>
          </w:tcPr>
          <w:p w14:paraId="758385D5" w14:textId="77777777" w:rsidR="003A61F3" w:rsidRPr="00E105D0" w:rsidRDefault="003A61F3" w:rsidP="003A61F3">
            <w:pPr>
              <w:pStyle w:val="SUPSITestoArial8"/>
              <w:framePr w:hSpace="0" w:wrap="auto" w:vAnchor="margin" w:hAnchor="text" w:xAlign="left" w:yAlign="inline"/>
            </w:pPr>
          </w:p>
        </w:tc>
      </w:tr>
      <w:tr w:rsidR="003A61F3" w14:paraId="1583ED08" w14:textId="77777777">
        <w:trPr>
          <w:trHeight w:val="379"/>
        </w:trPr>
        <w:tc>
          <w:tcPr>
            <w:tcW w:w="4645" w:type="dxa"/>
          </w:tcPr>
          <w:p w14:paraId="3EB6A745" w14:textId="77777777" w:rsidR="003A61F3" w:rsidRPr="00902226" w:rsidRDefault="00F564BB" w:rsidP="003A61F3">
            <w:pPr>
              <w:pStyle w:val="SUPSITestoArial14"/>
              <w:framePr w:hSpace="0" w:wrap="auto" w:vAnchor="margin" w:hAnchor="text" w:xAlign="left" w:yAlign="inline"/>
            </w:pPr>
            <w:r>
              <w:lastRenderedPageBreak/>
              <w:t>-</w:t>
            </w:r>
          </w:p>
        </w:tc>
        <w:tc>
          <w:tcPr>
            <w:tcW w:w="4427" w:type="dxa"/>
          </w:tcPr>
          <w:p w14:paraId="003BE9C5" w14:textId="77777777" w:rsidR="003A61F3" w:rsidRPr="00902226" w:rsidRDefault="003A61F3" w:rsidP="003A61F3">
            <w:pPr>
              <w:pStyle w:val="SUPSITestoArial14"/>
              <w:framePr w:hSpace="0" w:wrap="auto" w:vAnchor="margin" w:hAnchor="text" w:xAlign="left" w:yAlign="inline"/>
            </w:pPr>
          </w:p>
        </w:tc>
      </w:tr>
    </w:tbl>
    <w:p w14:paraId="012903CF" w14:textId="77777777" w:rsidR="003A61F3" w:rsidRDefault="003A61F3" w:rsidP="003A61F3">
      <w:pPr>
        <w:pStyle w:val="SUPSITitolazione18"/>
      </w:pPr>
    </w:p>
    <w:p w14:paraId="1D83CB03" w14:textId="77777777" w:rsidR="003A61F3" w:rsidRDefault="003A61F3" w:rsidP="003A61F3">
      <w:pPr>
        <w:pStyle w:val="SUPSITitolazione18"/>
      </w:pPr>
    </w:p>
    <w:p w14:paraId="64100192" w14:textId="77777777" w:rsidR="003A61F3" w:rsidRDefault="003A61F3" w:rsidP="003A61F3">
      <w:pPr>
        <w:pStyle w:val="SUPSITitolazione18"/>
      </w:pPr>
    </w:p>
    <w:p w14:paraId="5519207E" w14:textId="77777777" w:rsidR="003A61F3" w:rsidRDefault="003A61F3" w:rsidP="003A61F3">
      <w:pPr>
        <w:pStyle w:val="SUPSITitolazione18"/>
      </w:pPr>
    </w:p>
    <w:p w14:paraId="4000758A" w14:textId="77777777" w:rsidR="003A61F3" w:rsidRDefault="003A61F3" w:rsidP="003A61F3">
      <w:pPr>
        <w:pStyle w:val="SUPSITitolazione18"/>
      </w:pPr>
    </w:p>
    <w:p w14:paraId="6CA9FAF5" w14:textId="77777777" w:rsidR="003A61F3" w:rsidRDefault="003A61F3" w:rsidP="003A61F3">
      <w:pPr>
        <w:pStyle w:val="SUPSITitolazione18"/>
      </w:pPr>
    </w:p>
    <w:p w14:paraId="500D8250" w14:textId="77777777" w:rsidR="003A61F3" w:rsidRDefault="003A61F3" w:rsidP="003A61F3">
      <w:pPr>
        <w:pStyle w:val="SUPSITitolazione18"/>
      </w:pPr>
    </w:p>
    <w:p w14:paraId="314D13E6" w14:textId="77777777" w:rsidR="003A61F3" w:rsidRDefault="003A61F3" w:rsidP="003A61F3">
      <w:pPr>
        <w:pStyle w:val="SUPSITitolazione18"/>
      </w:pPr>
    </w:p>
    <w:p w14:paraId="75013A6A" w14:textId="77777777" w:rsidR="003A61F3" w:rsidRDefault="003A61F3" w:rsidP="003A61F3">
      <w:pPr>
        <w:pStyle w:val="SUPSITitolazione18"/>
      </w:pPr>
    </w:p>
    <w:p w14:paraId="4B2AE8DF" w14:textId="77777777" w:rsidR="001220EE" w:rsidRDefault="001220EE" w:rsidP="003A61F3">
      <w:pPr>
        <w:pStyle w:val="SUPSITitolazione18"/>
      </w:pPr>
    </w:p>
    <w:p w14:paraId="4834904C" w14:textId="77777777" w:rsidR="001220EE" w:rsidRDefault="001220EE" w:rsidP="003A61F3">
      <w:pPr>
        <w:pStyle w:val="SUPSITitolazione18"/>
      </w:pPr>
    </w:p>
    <w:p w14:paraId="239092EC" w14:textId="77777777" w:rsidR="000366F1" w:rsidRDefault="000366F1" w:rsidP="000366F1">
      <w:pPr>
        <w:spacing w:line="320" w:lineRule="atLeast"/>
        <w:jc w:val="both"/>
        <w:rPr>
          <w:rFonts w:ascii="Arial" w:hAnsi="Arial" w:cs="Arial"/>
          <w:sz w:val="36"/>
          <w:szCs w:val="36"/>
          <w:lang w:val="it-CH"/>
        </w:rPr>
      </w:pPr>
      <w:r w:rsidRPr="002E5793">
        <w:rPr>
          <w:rFonts w:ascii="Arial" w:hAnsi="Arial" w:cs="Arial"/>
          <w:sz w:val="36"/>
          <w:szCs w:val="36"/>
          <w:lang w:val="it-CH"/>
        </w:rPr>
        <w:t>Dedica / Ringraziamenti (opzionale)</w:t>
      </w:r>
    </w:p>
    <w:p w14:paraId="7C611D01" w14:textId="77777777" w:rsidR="000366F1" w:rsidRPr="002E5793" w:rsidRDefault="000366F1" w:rsidP="000366F1">
      <w:pPr>
        <w:spacing w:line="320" w:lineRule="atLeast"/>
        <w:jc w:val="both"/>
        <w:rPr>
          <w:rFonts w:ascii="Arial" w:hAnsi="Arial" w:cs="Arial"/>
          <w:sz w:val="36"/>
          <w:szCs w:val="36"/>
          <w:lang w:val="it-CH"/>
        </w:rPr>
      </w:pPr>
    </w:p>
    <w:p w14:paraId="34A2B530" w14:textId="77777777" w:rsidR="000366F1" w:rsidRPr="00F31D63" w:rsidRDefault="000366F1" w:rsidP="000366F1">
      <w:pPr>
        <w:spacing w:line="320" w:lineRule="atLeast"/>
        <w:jc w:val="both"/>
        <w:rPr>
          <w:rFonts w:ascii="Arial" w:hAnsi="Arial" w:cs="Arial"/>
          <w:lang w:val="it-CH"/>
        </w:rPr>
      </w:pPr>
      <w:r>
        <w:rPr>
          <w:rFonts w:ascii="Arial" w:hAnsi="Arial" w:cs="Arial"/>
          <w:lang w:val="it-CH"/>
        </w:rPr>
        <w:t>Un’eventuale dedica o</w:t>
      </w:r>
      <w:r w:rsidRPr="00F31D63">
        <w:rPr>
          <w:rFonts w:ascii="Arial" w:hAnsi="Arial" w:cs="Arial"/>
          <w:lang w:val="it-CH"/>
        </w:rPr>
        <w:t xml:space="preserve"> eventuali ringraziamenti vanno inseriti subito dopo la copertina, su una pagina intera e in genere con uno stile differenziato rispetto al resto del testo, usando ad es. dei caratteri particolari come il </w:t>
      </w:r>
      <w:r w:rsidRPr="00F31D63">
        <w:rPr>
          <w:rFonts w:ascii="Arial" w:hAnsi="Arial" w:cs="Arial"/>
          <w:b/>
          <w:lang w:val="it-CH"/>
        </w:rPr>
        <w:t>corsivo (</w:t>
      </w:r>
      <w:r w:rsidRPr="009727D2">
        <w:rPr>
          <w:rFonts w:ascii="Arial" w:hAnsi="Arial" w:cs="Arial"/>
          <w:b/>
          <w:i/>
          <w:lang w:val="it-CH"/>
        </w:rPr>
        <w:t>italic</w:t>
      </w:r>
      <w:r w:rsidRPr="00F31D63">
        <w:rPr>
          <w:rFonts w:ascii="Arial" w:hAnsi="Arial" w:cs="Arial"/>
          <w:b/>
          <w:lang w:val="it-CH"/>
        </w:rPr>
        <w:t>)</w:t>
      </w:r>
      <w:r w:rsidRPr="00F31D63">
        <w:rPr>
          <w:rFonts w:ascii="Arial" w:hAnsi="Arial" w:cs="Arial"/>
          <w:lang w:val="it-CH"/>
        </w:rPr>
        <w:t xml:space="preserve"> e allineando il testo a destra.</w:t>
      </w:r>
    </w:p>
    <w:p w14:paraId="610DB5CC" w14:textId="77777777" w:rsidR="000366F1" w:rsidRPr="00F31D63" w:rsidRDefault="000366F1" w:rsidP="000366F1">
      <w:pPr>
        <w:spacing w:line="320" w:lineRule="atLeast"/>
        <w:jc w:val="both"/>
        <w:rPr>
          <w:rFonts w:ascii="Arial" w:hAnsi="Arial" w:cs="Arial"/>
          <w:lang w:val="it-CH"/>
        </w:rPr>
      </w:pPr>
    </w:p>
    <w:p w14:paraId="66043843" w14:textId="77777777" w:rsidR="000366F1" w:rsidRPr="00F31D63" w:rsidRDefault="000366F1" w:rsidP="000366F1">
      <w:pPr>
        <w:spacing w:line="320" w:lineRule="atLeast"/>
        <w:jc w:val="both"/>
        <w:rPr>
          <w:rFonts w:ascii="Arial" w:hAnsi="Arial" w:cs="Arial"/>
          <w:lang w:val="it-CH"/>
        </w:rPr>
      </w:pPr>
      <w:r w:rsidRPr="00F31D63">
        <w:rPr>
          <w:rFonts w:ascii="Arial" w:hAnsi="Arial" w:cs="Arial"/>
          <w:b/>
          <w:lang w:val="it-CH"/>
        </w:rPr>
        <w:t>Attenzione</w:t>
      </w:r>
      <w:r w:rsidRPr="00F31D63">
        <w:rPr>
          <w:rFonts w:ascii="Arial" w:hAnsi="Arial" w:cs="Arial"/>
          <w:lang w:val="it-CH"/>
        </w:rPr>
        <w:t xml:space="preserve">: di norma </w:t>
      </w:r>
      <w:r w:rsidRPr="00F31D63">
        <w:rPr>
          <w:rFonts w:ascii="Arial" w:hAnsi="Arial" w:cs="Arial"/>
          <w:b/>
          <w:lang w:val="it-CH"/>
        </w:rPr>
        <w:t>non vanno ringraziate</w:t>
      </w:r>
      <w:r w:rsidRPr="00F31D63">
        <w:rPr>
          <w:rFonts w:ascii="Arial" w:hAnsi="Arial" w:cs="Arial"/>
          <w:lang w:val="it-CH"/>
        </w:rPr>
        <w:t xml:space="preserve"> le persone direttamente coinvolte nel progetto, quali i Docenti</w:t>
      </w:r>
      <w:r>
        <w:rPr>
          <w:rFonts w:ascii="Arial" w:hAnsi="Arial" w:cs="Arial"/>
          <w:lang w:val="it-CH"/>
        </w:rPr>
        <w:t>, i colleghi</w:t>
      </w:r>
      <w:r w:rsidRPr="00F31D63">
        <w:rPr>
          <w:rFonts w:ascii="Arial" w:hAnsi="Arial" w:cs="Arial"/>
          <w:lang w:val="it-CH"/>
        </w:rPr>
        <w:t xml:space="preserve"> di progetto (per i progetti </w:t>
      </w:r>
      <w:r>
        <w:rPr>
          <w:rFonts w:ascii="Arial" w:hAnsi="Arial" w:cs="Arial"/>
          <w:lang w:val="it-CH"/>
        </w:rPr>
        <w:t>con più partecipanti</w:t>
      </w:r>
      <w:r w:rsidRPr="00F31D63">
        <w:rPr>
          <w:rFonts w:ascii="Arial" w:hAnsi="Arial" w:cs="Arial"/>
          <w:lang w:val="it-CH"/>
        </w:rPr>
        <w:t xml:space="preserve">), il rappresentante del Committente. Per queste persone un ringraziamento può essere espresso solo in casi particolari di impegno eccezionale </w:t>
      </w:r>
      <w:r>
        <w:rPr>
          <w:rFonts w:ascii="Arial" w:hAnsi="Arial" w:cs="Arial"/>
          <w:lang w:val="it-CH"/>
        </w:rPr>
        <w:t>che si vuole</w:t>
      </w:r>
      <w:r w:rsidRPr="00F31D63">
        <w:rPr>
          <w:rFonts w:ascii="Arial" w:hAnsi="Arial" w:cs="Arial"/>
          <w:lang w:val="it-CH"/>
        </w:rPr>
        <w:t xml:space="preserve"> riconoscere.</w:t>
      </w:r>
    </w:p>
    <w:p w14:paraId="4AEF446C" w14:textId="77777777" w:rsidR="000366F1" w:rsidRPr="00F31D63" w:rsidRDefault="000366F1" w:rsidP="000366F1">
      <w:pPr>
        <w:spacing w:line="320" w:lineRule="atLeast"/>
        <w:jc w:val="both"/>
        <w:rPr>
          <w:rFonts w:ascii="Arial" w:hAnsi="Arial" w:cs="Arial"/>
          <w:lang w:val="it-CH"/>
        </w:rPr>
      </w:pPr>
    </w:p>
    <w:p w14:paraId="5820B428" w14:textId="77777777" w:rsidR="000366F1" w:rsidRPr="00F31D63" w:rsidRDefault="000366F1" w:rsidP="000366F1">
      <w:pPr>
        <w:spacing w:line="320" w:lineRule="atLeast"/>
        <w:jc w:val="both"/>
        <w:rPr>
          <w:rFonts w:ascii="Arial" w:hAnsi="Arial" w:cs="Arial"/>
          <w:lang w:val="it-CH"/>
        </w:rPr>
      </w:pPr>
    </w:p>
    <w:p w14:paraId="79AC42F6" w14:textId="77777777" w:rsidR="000366F1" w:rsidRPr="00F31D63" w:rsidRDefault="000366F1" w:rsidP="000366F1">
      <w:pPr>
        <w:spacing w:line="320" w:lineRule="atLeast"/>
        <w:jc w:val="both"/>
        <w:rPr>
          <w:rFonts w:ascii="Arial" w:hAnsi="Arial" w:cs="Arial"/>
          <w:lang w:val="it-CH"/>
        </w:rPr>
      </w:pPr>
    </w:p>
    <w:p w14:paraId="6091CECD" w14:textId="77777777" w:rsidR="000366F1" w:rsidRPr="005B5CC3" w:rsidRDefault="000366F1" w:rsidP="000366F1">
      <w:pPr>
        <w:spacing w:line="320" w:lineRule="atLeast"/>
        <w:jc w:val="both"/>
        <w:rPr>
          <w:rFonts w:ascii="Arial" w:hAnsi="Arial" w:cs="Arial"/>
          <w:lang w:val="it-CH"/>
        </w:rPr>
      </w:pPr>
      <w:r w:rsidRPr="005B5CC3">
        <w:rPr>
          <w:rFonts w:ascii="Arial" w:hAnsi="Arial" w:cs="Arial"/>
          <w:lang w:val="it-CH"/>
        </w:rPr>
        <w:t>Esempi:</w:t>
      </w:r>
    </w:p>
    <w:p w14:paraId="54B77CFE" w14:textId="77777777" w:rsidR="000366F1" w:rsidRPr="005B5CC3" w:rsidRDefault="000366F1" w:rsidP="000366F1">
      <w:pPr>
        <w:spacing w:line="320" w:lineRule="atLeast"/>
        <w:jc w:val="both"/>
        <w:rPr>
          <w:rFonts w:ascii="Arial" w:hAnsi="Arial" w:cs="Arial"/>
          <w:lang w:val="it-CH"/>
        </w:rPr>
      </w:pPr>
    </w:p>
    <w:p w14:paraId="1E42F30B" w14:textId="77777777" w:rsidR="000366F1" w:rsidRPr="005B5CC3" w:rsidRDefault="000366F1" w:rsidP="000366F1">
      <w:pPr>
        <w:jc w:val="right"/>
        <w:rPr>
          <w:rFonts w:ascii="Arial" w:hAnsi="Arial" w:cs="Arial"/>
          <w:i/>
          <w:lang w:val="it-CH"/>
        </w:rPr>
      </w:pPr>
      <w:r w:rsidRPr="005B5CC3">
        <w:rPr>
          <w:rFonts w:ascii="Arial" w:hAnsi="Arial" w:cs="Arial"/>
          <w:i/>
          <w:lang w:val="it-CH"/>
        </w:rPr>
        <w:t>Questo libro è dedicato a mia moglie</w:t>
      </w:r>
    </w:p>
    <w:p w14:paraId="0972AD83" w14:textId="77777777" w:rsidR="000366F1" w:rsidRPr="005B5CC3" w:rsidRDefault="009727D2" w:rsidP="000366F1">
      <w:pPr>
        <w:jc w:val="right"/>
        <w:rPr>
          <w:rFonts w:ascii="Arial" w:hAnsi="Arial" w:cs="Arial"/>
          <w:i/>
          <w:lang w:val="it-CH"/>
        </w:rPr>
      </w:pPr>
      <w:r>
        <w:rPr>
          <w:rFonts w:ascii="Arial" w:hAnsi="Arial" w:cs="Arial"/>
          <w:i/>
          <w:lang w:val="it-CH"/>
        </w:rPr>
        <w:t xml:space="preserve">Anna r </w:t>
      </w:r>
      <w:r w:rsidR="000366F1" w:rsidRPr="005B5CC3">
        <w:rPr>
          <w:rFonts w:ascii="Arial" w:hAnsi="Arial" w:cs="Arial"/>
          <w:i/>
          <w:lang w:val="it-CH"/>
        </w:rPr>
        <w:t>a mia figlia Lucia.</w:t>
      </w:r>
    </w:p>
    <w:p w14:paraId="0F773D21" w14:textId="77777777" w:rsidR="000366F1" w:rsidRPr="005B5CC3" w:rsidRDefault="000366F1" w:rsidP="000366F1">
      <w:pPr>
        <w:jc w:val="right"/>
        <w:rPr>
          <w:rFonts w:ascii="Arial" w:hAnsi="Arial" w:cs="Arial"/>
          <w:i/>
          <w:lang w:val="it-CH"/>
        </w:rPr>
      </w:pPr>
      <w:r w:rsidRPr="005B5CC3">
        <w:rPr>
          <w:rFonts w:ascii="Arial" w:hAnsi="Arial" w:cs="Arial"/>
          <w:i/>
          <w:lang w:val="it-CH"/>
        </w:rPr>
        <w:t>Senza il loro sostegno, la loro comprensione</w:t>
      </w:r>
    </w:p>
    <w:p w14:paraId="6C70D9DA" w14:textId="77777777" w:rsidR="000366F1" w:rsidRPr="005B5CC3" w:rsidRDefault="000366F1" w:rsidP="000366F1">
      <w:pPr>
        <w:jc w:val="right"/>
        <w:rPr>
          <w:rFonts w:ascii="Arial" w:hAnsi="Arial" w:cs="Arial"/>
          <w:i/>
          <w:lang w:val="it-CH"/>
        </w:rPr>
      </w:pPr>
      <w:r w:rsidRPr="005B5CC3">
        <w:rPr>
          <w:rFonts w:ascii="Arial" w:hAnsi="Arial" w:cs="Arial"/>
          <w:i/>
          <w:lang w:val="it-CH"/>
        </w:rPr>
        <w:t>e il loro aiuto non lo avrei mai scritto.</w:t>
      </w:r>
    </w:p>
    <w:p w14:paraId="4062693F" w14:textId="77777777" w:rsidR="000366F1" w:rsidRDefault="000366F1" w:rsidP="000366F1">
      <w:pPr>
        <w:rPr>
          <w:lang w:val="it-CH"/>
        </w:rPr>
      </w:pPr>
    </w:p>
    <w:p w14:paraId="1A6C62D7" w14:textId="77777777" w:rsidR="000366F1" w:rsidRDefault="000366F1" w:rsidP="000366F1">
      <w:pPr>
        <w:tabs>
          <w:tab w:val="right" w:pos="9072"/>
        </w:tabs>
        <w:spacing w:line="320" w:lineRule="atLeast"/>
        <w:jc w:val="both"/>
        <w:rPr>
          <w:rFonts w:ascii="Arial" w:hAnsi="Arial" w:cs="Arial"/>
          <w:lang w:val="it-CH"/>
        </w:rPr>
      </w:pPr>
    </w:p>
    <w:p w14:paraId="4B189A7C" w14:textId="77777777" w:rsidR="000366F1" w:rsidRPr="005B5CC3" w:rsidRDefault="000366F1" w:rsidP="000366F1">
      <w:pPr>
        <w:tabs>
          <w:tab w:val="right" w:pos="9072"/>
        </w:tabs>
        <w:spacing w:line="320" w:lineRule="atLeast"/>
        <w:jc w:val="both"/>
        <w:rPr>
          <w:rFonts w:ascii="Arial" w:hAnsi="Arial" w:cs="Arial"/>
          <w:lang w:val="it-CH"/>
        </w:rPr>
      </w:pPr>
    </w:p>
    <w:p w14:paraId="09EB72B9" w14:textId="77777777" w:rsidR="000366F1" w:rsidRDefault="000366F1" w:rsidP="000366F1">
      <w:pPr>
        <w:tabs>
          <w:tab w:val="right" w:pos="9072"/>
        </w:tabs>
        <w:spacing w:line="320" w:lineRule="atLeast"/>
        <w:rPr>
          <w:rFonts w:ascii="Arial" w:hAnsi="Arial" w:cs="Arial"/>
          <w:i/>
          <w:lang w:val="it-CH"/>
        </w:rPr>
      </w:pPr>
      <w:r w:rsidRPr="005B5CC3">
        <w:rPr>
          <w:rFonts w:ascii="Arial" w:hAnsi="Arial" w:cs="Arial"/>
          <w:i/>
          <w:lang w:val="it-CH"/>
        </w:rPr>
        <w:t>Vorrei qui ringraziare</w:t>
      </w:r>
      <w:r>
        <w:rPr>
          <w:rFonts w:ascii="Arial" w:hAnsi="Arial" w:cs="Arial"/>
          <w:i/>
          <w:lang w:val="it-CH"/>
        </w:rPr>
        <w:t xml:space="preserve"> la mia fidanzata Paola per il suo continuo sostegno</w:t>
      </w:r>
    </w:p>
    <w:p w14:paraId="289CD75C" w14:textId="77777777" w:rsidR="000366F1" w:rsidRPr="005B5CC3" w:rsidRDefault="000366F1" w:rsidP="000366F1">
      <w:pPr>
        <w:tabs>
          <w:tab w:val="right" w:pos="9072"/>
        </w:tabs>
        <w:spacing w:line="320" w:lineRule="atLeast"/>
        <w:rPr>
          <w:rFonts w:ascii="Arial" w:hAnsi="Arial" w:cs="Arial"/>
          <w:i/>
          <w:lang w:val="it-CH"/>
        </w:rPr>
      </w:pPr>
      <w:r>
        <w:rPr>
          <w:rFonts w:ascii="Arial" w:hAnsi="Arial" w:cs="Arial"/>
          <w:i/>
          <w:lang w:val="it-CH"/>
        </w:rPr>
        <w:t>durante lo svolgimento del progetto.</w:t>
      </w:r>
    </w:p>
    <w:p w14:paraId="23FEA816" w14:textId="77777777" w:rsidR="000366F1" w:rsidRPr="00334869" w:rsidRDefault="000366F1" w:rsidP="000366F1">
      <w:pPr>
        <w:pStyle w:val="SUPSITestoArial11"/>
        <w:rPr>
          <w:lang w:val="it-CH"/>
        </w:rPr>
      </w:pPr>
    </w:p>
    <w:p w14:paraId="7B83084A" w14:textId="77777777" w:rsidR="000366F1" w:rsidRPr="00334869" w:rsidRDefault="000366F1" w:rsidP="000366F1">
      <w:pPr>
        <w:pStyle w:val="SUPSITestoArial11"/>
        <w:rPr>
          <w:lang w:val="it-CH"/>
        </w:rPr>
      </w:pPr>
    </w:p>
    <w:p w14:paraId="6CE1F6D7" w14:textId="77777777" w:rsidR="000366F1" w:rsidRPr="00334869" w:rsidRDefault="000366F1" w:rsidP="000366F1">
      <w:pPr>
        <w:pStyle w:val="SUPSITestoArial11"/>
        <w:rPr>
          <w:lang w:val="it-CH"/>
        </w:rPr>
      </w:pPr>
    </w:p>
    <w:p w14:paraId="33C78EF7" w14:textId="77777777" w:rsidR="000366F1" w:rsidRPr="00334869" w:rsidRDefault="000366F1" w:rsidP="000366F1">
      <w:pPr>
        <w:rPr>
          <w:lang w:val="it-CH"/>
        </w:rPr>
      </w:pPr>
    </w:p>
    <w:p w14:paraId="09C47320" w14:textId="77777777" w:rsidR="000366F1" w:rsidRPr="00334869" w:rsidRDefault="000366F1" w:rsidP="000366F1">
      <w:pPr>
        <w:rPr>
          <w:lang w:val="it-CH"/>
        </w:rPr>
      </w:pPr>
    </w:p>
    <w:p w14:paraId="50813A7C" w14:textId="77777777" w:rsidR="000366F1" w:rsidRPr="00334869" w:rsidRDefault="000366F1" w:rsidP="000366F1">
      <w:pPr>
        <w:rPr>
          <w:lang w:val="it-CH"/>
        </w:rPr>
      </w:pPr>
    </w:p>
    <w:p w14:paraId="08AD992B" w14:textId="77777777" w:rsidR="000366F1" w:rsidRPr="00334869" w:rsidRDefault="000366F1" w:rsidP="000366F1">
      <w:pPr>
        <w:rPr>
          <w:lang w:val="it-CH"/>
        </w:rPr>
      </w:pPr>
    </w:p>
    <w:p w14:paraId="06D9AC3D" w14:textId="77777777" w:rsidR="000366F1" w:rsidRPr="00334869" w:rsidRDefault="000366F1" w:rsidP="000366F1">
      <w:pPr>
        <w:rPr>
          <w:lang w:val="it-CH"/>
        </w:rPr>
      </w:pPr>
    </w:p>
    <w:p w14:paraId="67B15AAD" w14:textId="77777777" w:rsidR="000366F1" w:rsidRPr="00334869" w:rsidRDefault="000366F1" w:rsidP="000366F1">
      <w:pPr>
        <w:rPr>
          <w:lang w:val="it-CH"/>
        </w:rPr>
      </w:pPr>
    </w:p>
    <w:p w14:paraId="19F099BC" w14:textId="77777777" w:rsidR="000366F1" w:rsidRPr="00334869" w:rsidRDefault="000366F1" w:rsidP="000366F1">
      <w:pPr>
        <w:rPr>
          <w:lang w:val="it-CH"/>
        </w:rPr>
      </w:pPr>
    </w:p>
    <w:p w14:paraId="3E467094" w14:textId="77777777" w:rsidR="000366F1" w:rsidRPr="00334869" w:rsidRDefault="000366F1" w:rsidP="000366F1">
      <w:pPr>
        <w:rPr>
          <w:lang w:val="it-CH"/>
        </w:rPr>
      </w:pPr>
    </w:p>
    <w:p w14:paraId="2F59A8D8" w14:textId="77777777" w:rsidR="000366F1" w:rsidRPr="00334869" w:rsidRDefault="000366F1" w:rsidP="000366F1">
      <w:pPr>
        <w:rPr>
          <w:lang w:val="it-CH"/>
        </w:rPr>
      </w:pPr>
    </w:p>
    <w:p w14:paraId="1DAF4076" w14:textId="77777777" w:rsidR="000366F1" w:rsidRPr="00334869" w:rsidRDefault="000366F1" w:rsidP="000366F1">
      <w:pPr>
        <w:rPr>
          <w:lang w:val="it-CH"/>
        </w:rPr>
      </w:pPr>
    </w:p>
    <w:p w14:paraId="6748A81C" w14:textId="77777777" w:rsidR="000366F1" w:rsidRPr="00334869" w:rsidRDefault="000366F1" w:rsidP="000366F1">
      <w:pPr>
        <w:rPr>
          <w:lang w:val="it-CH"/>
        </w:rPr>
      </w:pPr>
    </w:p>
    <w:p w14:paraId="696631AE" w14:textId="77777777" w:rsidR="000366F1" w:rsidRPr="00334869" w:rsidRDefault="000366F1" w:rsidP="000366F1">
      <w:pPr>
        <w:rPr>
          <w:lang w:val="it-CH"/>
        </w:rPr>
      </w:pPr>
    </w:p>
    <w:p w14:paraId="108CD58D" w14:textId="77777777" w:rsidR="000366F1" w:rsidRDefault="000366F1">
      <w:pPr>
        <w:spacing w:line="240" w:lineRule="auto"/>
        <w:rPr>
          <w:rFonts w:ascii="Arial" w:hAnsi="Arial"/>
          <w:noProof/>
          <w:sz w:val="36"/>
          <w:szCs w:val="16"/>
        </w:rPr>
      </w:pPr>
      <w:r>
        <w:br w:type="page"/>
      </w:r>
    </w:p>
    <w:p w14:paraId="05E946F0" w14:textId="77777777" w:rsidR="000366F1" w:rsidRDefault="000366F1" w:rsidP="000366F1">
      <w:pPr>
        <w:tabs>
          <w:tab w:val="left" w:pos="851"/>
          <w:tab w:val="right" w:pos="8222"/>
        </w:tabs>
        <w:autoSpaceDE w:val="0"/>
        <w:autoSpaceDN w:val="0"/>
        <w:adjustRightInd w:val="0"/>
        <w:rPr>
          <w:rFonts w:ascii="Arial" w:hAnsi="Arial" w:cs="Arial"/>
          <w:sz w:val="36"/>
          <w:szCs w:val="36"/>
          <w:lang w:val="it-CH"/>
        </w:rPr>
      </w:pPr>
      <w:r w:rsidRPr="00334869">
        <w:rPr>
          <w:rFonts w:ascii="Arial" w:hAnsi="Arial" w:cs="Arial"/>
          <w:sz w:val="36"/>
          <w:szCs w:val="36"/>
          <w:lang w:val="it-CH"/>
        </w:rPr>
        <w:lastRenderedPageBreak/>
        <w:t>Indice generale</w:t>
      </w:r>
    </w:p>
    <w:p w14:paraId="615307F4" w14:textId="77777777" w:rsidR="000366F1" w:rsidRPr="000F048C" w:rsidRDefault="00880126" w:rsidP="009D5997">
      <w:pPr>
        <w:pStyle w:val="Titolosommario"/>
        <w:numPr>
          <w:ilvl w:val="0"/>
          <w:numId w:val="0"/>
        </w:numPr>
      </w:pPr>
      <w:r>
        <w:t>Content</w:t>
      </w:r>
    </w:p>
    <w:p w14:paraId="49650045" w14:textId="77777777" w:rsidR="000366F1" w:rsidRPr="000F048C" w:rsidRDefault="007E5B62" w:rsidP="00D449F2">
      <w:pPr>
        <w:pStyle w:val="Sommario2"/>
        <w:rPr>
          <w:sz w:val="22"/>
        </w:rPr>
      </w:pPr>
      <w:r w:rsidRPr="000F048C">
        <w:fldChar w:fldCharType="begin"/>
      </w:r>
      <w:r w:rsidR="000366F1" w:rsidRPr="000F048C">
        <w:instrText xml:space="preserve"> TOC \o "1-3" \h \z \u </w:instrText>
      </w:r>
      <w:r w:rsidRPr="000F048C">
        <w:fldChar w:fldCharType="separate"/>
      </w:r>
      <w:hyperlink w:anchor="_Toc317511467" w:history="1">
        <w:r w:rsidR="000366F1" w:rsidRPr="000F048C">
          <w:rPr>
            <w:rStyle w:val="Collegamentoipertestuale"/>
            <w:rFonts w:ascii="Arial" w:hAnsi="Arial" w:cs="Arial"/>
          </w:rPr>
          <w:t>1.1</w:t>
        </w:r>
        <w:r w:rsidR="000366F1" w:rsidRPr="000F048C">
          <w:rPr>
            <w:sz w:val="22"/>
          </w:rPr>
          <w:tab/>
        </w:r>
        <w:r w:rsidR="000366F1" w:rsidRPr="000F048C">
          <w:rPr>
            <w:rStyle w:val="Collegamentoipertestuale"/>
            <w:rFonts w:ascii="Arial" w:hAnsi="Arial" w:cs="Arial"/>
          </w:rPr>
          <w:t>XXXXXXXXXXXXXXXXXX</w:t>
        </w:r>
        <w:r w:rsidR="000366F1" w:rsidRPr="000F048C">
          <w:rPr>
            <w:webHidden/>
          </w:rPr>
          <w:tab/>
        </w:r>
        <w:r w:rsidRPr="000F048C">
          <w:rPr>
            <w:webHidden/>
          </w:rPr>
          <w:fldChar w:fldCharType="begin"/>
        </w:r>
        <w:r w:rsidR="000366F1" w:rsidRPr="000F048C">
          <w:rPr>
            <w:webHidden/>
          </w:rPr>
          <w:instrText xml:space="preserve"> PAGEREF _Toc317511467 \h </w:instrText>
        </w:r>
        <w:r w:rsidRPr="000F048C">
          <w:rPr>
            <w:webHidden/>
          </w:rPr>
        </w:r>
        <w:r w:rsidRPr="000F048C">
          <w:rPr>
            <w:webHidden/>
          </w:rPr>
          <w:fldChar w:fldCharType="separate"/>
        </w:r>
        <w:r w:rsidR="0069279F">
          <w:rPr>
            <w:webHidden/>
          </w:rPr>
          <w:t>4</w:t>
        </w:r>
        <w:r w:rsidRPr="000F048C">
          <w:rPr>
            <w:webHidden/>
          </w:rPr>
          <w:fldChar w:fldCharType="end"/>
        </w:r>
      </w:hyperlink>
    </w:p>
    <w:p w14:paraId="42C82EBC" w14:textId="77777777" w:rsidR="000366F1" w:rsidRPr="000F048C" w:rsidRDefault="00CD3797" w:rsidP="00D449F2">
      <w:pPr>
        <w:pStyle w:val="Sommario3"/>
        <w:rPr>
          <w:noProof/>
          <w:sz w:val="22"/>
        </w:rPr>
      </w:pPr>
      <w:hyperlink w:anchor="_Toc317511468" w:history="1">
        <w:r w:rsidR="000366F1" w:rsidRPr="000F048C">
          <w:rPr>
            <w:rStyle w:val="Collegamentoipertestuale"/>
            <w:rFonts w:ascii="Arial" w:hAnsi="Arial" w:cs="Arial"/>
            <w:noProof/>
          </w:rPr>
          <w:t>1.1.1</w:t>
        </w:r>
        <w:r w:rsidR="000366F1" w:rsidRPr="000F048C">
          <w:rPr>
            <w:noProof/>
            <w:sz w:val="22"/>
          </w:rPr>
          <w:tab/>
        </w:r>
        <w:r w:rsidR="000366F1" w:rsidRPr="000F048C">
          <w:rPr>
            <w:rStyle w:val="Collegamentoipertestuale"/>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_Toc317511468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14B5A9B5" w14:textId="77777777" w:rsidR="000366F1" w:rsidRPr="000F048C" w:rsidRDefault="00CD3797" w:rsidP="00D449F2">
      <w:pPr>
        <w:pStyle w:val="Sommario2"/>
        <w:rPr>
          <w:sz w:val="22"/>
        </w:rPr>
      </w:pPr>
      <w:hyperlink w:anchor="_Toc317511469" w:history="1">
        <w:r w:rsidR="000366F1" w:rsidRPr="000F048C">
          <w:rPr>
            <w:rStyle w:val="Collegamentoipertestuale"/>
            <w:rFonts w:ascii="Arial" w:hAnsi="Arial" w:cs="Arial"/>
          </w:rPr>
          <w:t>1.2</w:t>
        </w:r>
        <w:r w:rsidR="000366F1" w:rsidRPr="000F048C">
          <w:rPr>
            <w:sz w:val="22"/>
          </w:rPr>
          <w:tab/>
        </w:r>
        <w:r w:rsidR="00880126">
          <w:rPr>
            <w:rStyle w:val="Collegamentoipertestuale"/>
            <w:rFonts w:ascii="Arial" w:hAnsi="Arial" w:cs="Arial"/>
          </w:rPr>
          <w:t>XXXXXXXXXXXXX</w:t>
        </w:r>
        <w:r w:rsidR="000366F1" w:rsidRPr="000F048C">
          <w:rPr>
            <w:webHidden/>
          </w:rPr>
          <w:tab/>
        </w:r>
        <w:r w:rsidR="007E5B62" w:rsidRPr="000F048C">
          <w:rPr>
            <w:webHidden/>
          </w:rPr>
          <w:fldChar w:fldCharType="begin"/>
        </w:r>
        <w:r w:rsidR="000366F1" w:rsidRPr="000F048C">
          <w:rPr>
            <w:webHidden/>
          </w:rPr>
          <w:instrText xml:space="preserve"> PAGEREF _Toc317511469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183C3C34" w14:textId="77777777" w:rsidR="000366F1" w:rsidRPr="000F048C" w:rsidRDefault="00CD3797" w:rsidP="00D449F2">
      <w:pPr>
        <w:pStyle w:val="Sommario3"/>
        <w:rPr>
          <w:noProof/>
          <w:sz w:val="22"/>
        </w:rPr>
      </w:pPr>
      <w:hyperlink w:anchor="_Toc317511470" w:history="1">
        <w:r w:rsidR="000366F1" w:rsidRPr="000F048C">
          <w:rPr>
            <w:rStyle w:val="Collegamentoipertestuale"/>
            <w:rFonts w:ascii="Arial" w:hAnsi="Arial" w:cs="Arial"/>
            <w:noProof/>
          </w:rPr>
          <w:t>1.2.1</w:t>
        </w:r>
        <w:r w:rsidR="000366F1" w:rsidRPr="000F048C">
          <w:rPr>
            <w:noProof/>
            <w:sz w:val="22"/>
          </w:rPr>
          <w:tab/>
        </w:r>
        <w:r w:rsidR="000366F1" w:rsidRPr="000F048C">
          <w:rPr>
            <w:rStyle w:val="Collegamentoipertestuale"/>
            <w:rFonts w:ascii="Arial" w:hAnsi="Arial" w:cs="Arial"/>
            <w:noProof/>
          </w:rPr>
          <w:t>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_Toc317511470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59DE5A40" w14:textId="77777777" w:rsidR="000366F1" w:rsidRPr="000F048C" w:rsidRDefault="00CD3797" w:rsidP="00D449F2">
      <w:pPr>
        <w:pStyle w:val="Sommario1"/>
        <w:rPr>
          <w:noProof/>
          <w:sz w:val="22"/>
          <w:u w:val="none"/>
        </w:rPr>
      </w:pPr>
      <w:hyperlink w:anchor="_Toc317511471" w:history="1">
        <w:r w:rsidR="000366F1" w:rsidRPr="000F048C">
          <w:rPr>
            <w:rStyle w:val="Collegamentoipertestuale"/>
            <w:rFonts w:ascii="Arial" w:hAnsi="Arial" w:cs="Arial"/>
            <w:noProof/>
          </w:rPr>
          <w:t>2</w:t>
        </w:r>
        <w:r w:rsidR="000366F1" w:rsidRPr="000F048C">
          <w:rPr>
            <w:noProof/>
            <w:sz w:val="22"/>
            <w:u w:val="none"/>
          </w:rPr>
          <w:tab/>
        </w:r>
        <w:r w:rsidR="000366F1" w:rsidRPr="000F048C">
          <w:rPr>
            <w:rStyle w:val="Collegamentoipertestuale"/>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_Toc317511471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42392E67" w14:textId="77777777" w:rsidR="000366F1" w:rsidRPr="000F048C" w:rsidRDefault="00CD3797" w:rsidP="00D449F2">
      <w:pPr>
        <w:pStyle w:val="Sommario2"/>
        <w:rPr>
          <w:sz w:val="22"/>
        </w:rPr>
      </w:pPr>
      <w:hyperlink w:anchor="_Toc317511472" w:history="1">
        <w:r w:rsidR="000366F1" w:rsidRPr="000F048C">
          <w:rPr>
            <w:rStyle w:val="Collegamentoipertestuale"/>
            <w:rFonts w:ascii="Arial" w:hAnsi="Arial" w:cs="Arial"/>
          </w:rPr>
          <w:t>2.1</w:t>
        </w:r>
        <w:r w:rsidR="000366F1" w:rsidRPr="000F048C">
          <w:rPr>
            <w:sz w:val="22"/>
          </w:rPr>
          <w:tab/>
        </w:r>
        <w:r w:rsidR="000366F1" w:rsidRPr="000F048C">
          <w:rPr>
            <w:rStyle w:val="Collegamentoipertestuale"/>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_Toc317511472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26B60780" w14:textId="77777777" w:rsidR="000366F1" w:rsidRPr="000F048C" w:rsidRDefault="00CD3797" w:rsidP="00D449F2">
      <w:pPr>
        <w:pStyle w:val="Sommario2"/>
        <w:rPr>
          <w:sz w:val="22"/>
        </w:rPr>
      </w:pPr>
      <w:hyperlink w:anchor="_Toc317511473" w:history="1">
        <w:r w:rsidR="000366F1" w:rsidRPr="000F048C">
          <w:rPr>
            <w:rStyle w:val="Collegamentoipertestuale"/>
            <w:rFonts w:ascii="Arial" w:hAnsi="Arial" w:cs="Arial"/>
          </w:rPr>
          <w:t>2.2</w:t>
        </w:r>
        <w:r w:rsidR="000366F1" w:rsidRPr="000F048C">
          <w:rPr>
            <w:sz w:val="22"/>
          </w:rPr>
          <w:tab/>
        </w:r>
        <w:r w:rsidR="000366F1" w:rsidRPr="000F048C">
          <w:rPr>
            <w:rStyle w:val="Collegamentoipertestuale"/>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_Toc317511473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304A8A6D" w14:textId="77777777" w:rsidR="000366F1" w:rsidRPr="000F048C" w:rsidRDefault="00CD3797" w:rsidP="00D449F2">
      <w:pPr>
        <w:pStyle w:val="Sommario3"/>
        <w:rPr>
          <w:noProof/>
          <w:sz w:val="22"/>
        </w:rPr>
      </w:pPr>
      <w:hyperlink w:anchor="_Toc317511474" w:history="1">
        <w:r w:rsidR="000366F1" w:rsidRPr="000F048C">
          <w:rPr>
            <w:rStyle w:val="Collegamentoipertestuale"/>
            <w:rFonts w:ascii="Arial" w:hAnsi="Arial" w:cs="Arial"/>
            <w:noProof/>
            <w:lang w:val="it-CH"/>
          </w:rPr>
          <w:t>2.2.1</w:t>
        </w:r>
        <w:r w:rsidR="000366F1" w:rsidRPr="000F048C">
          <w:rPr>
            <w:noProof/>
            <w:sz w:val="22"/>
          </w:rPr>
          <w:tab/>
        </w:r>
        <w:r w:rsidR="000366F1" w:rsidRPr="000F048C">
          <w:rPr>
            <w:rStyle w:val="Collegamentoipertestuale"/>
            <w:rFonts w:ascii="Arial" w:hAnsi="Arial" w:cs="Arial"/>
            <w:noProof/>
            <w:lang w:val="it-CH"/>
          </w:rPr>
          <w:t>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_Toc317511474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36AD31AB" w14:textId="77777777" w:rsidR="000366F1" w:rsidRPr="000F048C" w:rsidRDefault="00CD3797" w:rsidP="00D449F2">
      <w:pPr>
        <w:pStyle w:val="Sommario1"/>
        <w:rPr>
          <w:noProof/>
          <w:sz w:val="22"/>
          <w:u w:val="none"/>
        </w:rPr>
      </w:pPr>
      <w:hyperlink w:anchor="_Toc317511475" w:history="1">
        <w:r w:rsidR="000366F1" w:rsidRPr="000F048C">
          <w:rPr>
            <w:rStyle w:val="Collegamentoipertestuale"/>
            <w:rFonts w:ascii="Arial" w:hAnsi="Arial" w:cs="Arial"/>
            <w:noProof/>
          </w:rPr>
          <w:t>3</w:t>
        </w:r>
        <w:r w:rsidR="000366F1" w:rsidRPr="000F048C">
          <w:rPr>
            <w:noProof/>
            <w:sz w:val="22"/>
            <w:u w:val="none"/>
          </w:rPr>
          <w:tab/>
        </w:r>
        <w:r w:rsidR="000366F1" w:rsidRPr="000F048C">
          <w:rPr>
            <w:rStyle w:val="Collegamentoipertestuale"/>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_Toc317511475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2D573E32" w14:textId="77777777" w:rsidR="000366F1" w:rsidRPr="000F048C" w:rsidRDefault="00CD3797" w:rsidP="00D449F2">
      <w:pPr>
        <w:pStyle w:val="Sommario2"/>
        <w:rPr>
          <w:sz w:val="22"/>
        </w:rPr>
      </w:pPr>
      <w:hyperlink w:anchor="_Toc317511476" w:history="1">
        <w:r w:rsidR="000366F1" w:rsidRPr="000F048C">
          <w:rPr>
            <w:rStyle w:val="Collegamentoipertestuale"/>
            <w:rFonts w:ascii="Arial" w:hAnsi="Arial" w:cs="Arial"/>
          </w:rPr>
          <w:t>3.1</w:t>
        </w:r>
        <w:r w:rsidR="000366F1" w:rsidRPr="000F048C">
          <w:rPr>
            <w:sz w:val="22"/>
          </w:rPr>
          <w:tab/>
        </w:r>
        <w:r w:rsidR="000366F1" w:rsidRPr="000F048C">
          <w:rPr>
            <w:rStyle w:val="Collegamentoipertestuale"/>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_Toc317511476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06F9CC2D" w14:textId="77777777" w:rsidR="000366F1" w:rsidRPr="000F048C" w:rsidRDefault="00CD3797" w:rsidP="00D449F2">
      <w:pPr>
        <w:pStyle w:val="Sommario2"/>
        <w:rPr>
          <w:sz w:val="22"/>
        </w:rPr>
      </w:pPr>
      <w:hyperlink w:anchor="_Toc317511477" w:history="1">
        <w:r w:rsidR="000366F1" w:rsidRPr="000F048C">
          <w:rPr>
            <w:rStyle w:val="Collegamentoipertestuale"/>
            <w:rFonts w:ascii="Arial" w:hAnsi="Arial" w:cs="Arial"/>
          </w:rPr>
          <w:t>3.2</w:t>
        </w:r>
        <w:r w:rsidR="000366F1" w:rsidRPr="000F048C">
          <w:rPr>
            <w:sz w:val="22"/>
          </w:rPr>
          <w:tab/>
        </w:r>
        <w:r w:rsidR="000366F1" w:rsidRPr="000F048C">
          <w:rPr>
            <w:rStyle w:val="Collegamentoipertestuale"/>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_Toc317511477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381A7CD1" w14:textId="77777777" w:rsidR="000366F1" w:rsidRDefault="007E5B62" w:rsidP="00D449F2">
      <w:pPr>
        <w:tabs>
          <w:tab w:val="right" w:pos="9072"/>
        </w:tabs>
      </w:pPr>
      <w:r w:rsidRPr="000F048C">
        <w:rPr>
          <w:rFonts w:ascii="Arial" w:hAnsi="Arial" w:cs="Arial"/>
        </w:rPr>
        <w:fldChar w:fldCharType="end"/>
      </w:r>
    </w:p>
    <w:p w14:paraId="6B3326AE" w14:textId="77777777" w:rsidR="000366F1" w:rsidRPr="00334869" w:rsidRDefault="000366F1" w:rsidP="000366F1">
      <w:pPr>
        <w:tabs>
          <w:tab w:val="left" w:pos="851"/>
          <w:tab w:val="right" w:pos="8222"/>
        </w:tabs>
        <w:autoSpaceDE w:val="0"/>
        <w:autoSpaceDN w:val="0"/>
        <w:adjustRightInd w:val="0"/>
        <w:rPr>
          <w:rFonts w:ascii="Arial" w:hAnsi="Arial" w:cs="Arial"/>
          <w:sz w:val="36"/>
          <w:szCs w:val="36"/>
          <w:lang w:val="it-CH"/>
        </w:rPr>
      </w:pPr>
    </w:p>
    <w:p w14:paraId="245FC95D" w14:textId="77777777" w:rsidR="000366F1" w:rsidRDefault="000366F1" w:rsidP="009727D2">
      <w:pPr>
        <w:rPr>
          <w:rFonts w:ascii="Arial" w:hAnsi="Arial"/>
          <w:noProof/>
          <w:sz w:val="36"/>
          <w:szCs w:val="16"/>
        </w:rPr>
      </w:pPr>
      <w:r>
        <w:br w:type="page"/>
      </w:r>
    </w:p>
    <w:p w14:paraId="09BCBAD9" w14:textId="77777777" w:rsidR="000366F1" w:rsidRDefault="000366F1" w:rsidP="000366F1">
      <w:pPr>
        <w:rPr>
          <w:rFonts w:ascii="Arial" w:hAnsi="Arial" w:cs="Arial"/>
          <w:sz w:val="36"/>
          <w:szCs w:val="36"/>
          <w:lang w:val="it-CH"/>
        </w:rPr>
      </w:pPr>
      <w:r w:rsidRPr="002E5793">
        <w:rPr>
          <w:rFonts w:ascii="Arial" w:hAnsi="Arial" w:cs="Arial"/>
          <w:sz w:val="36"/>
          <w:szCs w:val="36"/>
          <w:lang w:val="it-CH"/>
        </w:rPr>
        <w:lastRenderedPageBreak/>
        <w:t>Indice delle figure (opzionale, in caso di molte figure)</w:t>
      </w:r>
    </w:p>
    <w:p w14:paraId="2858C3F1" w14:textId="77777777" w:rsidR="000366F1" w:rsidRDefault="000366F1" w:rsidP="000366F1">
      <w:pPr>
        <w:pStyle w:val="Nessunaspaziatura"/>
        <w:rPr>
          <w:lang w:val="it-CH"/>
        </w:rPr>
      </w:pPr>
    </w:p>
    <w:p w14:paraId="7061B55C" w14:textId="77777777" w:rsidR="000366F1" w:rsidRDefault="000366F1" w:rsidP="000366F1">
      <w:pPr>
        <w:pStyle w:val="Nessunaspaziatura"/>
        <w:rPr>
          <w:lang w:val="it-CH"/>
        </w:rPr>
      </w:pPr>
    </w:p>
    <w:p w14:paraId="6F778F31" w14:textId="77777777" w:rsidR="000366F1" w:rsidRPr="002E5793" w:rsidRDefault="000366F1" w:rsidP="000366F1">
      <w:pPr>
        <w:pStyle w:val="Nessunaspaziatura"/>
        <w:rPr>
          <w:lang w:val="it-CH"/>
        </w:rPr>
      </w:pPr>
    </w:p>
    <w:p w14:paraId="58BD45E8" w14:textId="77777777" w:rsidR="000366F1" w:rsidRDefault="000366F1">
      <w:pPr>
        <w:spacing w:line="240" w:lineRule="auto"/>
        <w:rPr>
          <w:lang w:val="it-CH"/>
        </w:rPr>
      </w:pPr>
      <w:r>
        <w:rPr>
          <w:lang w:val="it-CH"/>
        </w:rPr>
        <w:br w:type="page"/>
      </w:r>
    </w:p>
    <w:p w14:paraId="702FBFE7" w14:textId="77777777" w:rsidR="000366F1" w:rsidRPr="002E5793" w:rsidRDefault="000366F1" w:rsidP="000366F1">
      <w:pPr>
        <w:rPr>
          <w:rFonts w:ascii="Arial" w:hAnsi="Arial" w:cs="Arial"/>
          <w:sz w:val="36"/>
          <w:szCs w:val="36"/>
          <w:lang w:val="it-CH"/>
        </w:rPr>
      </w:pPr>
      <w:r w:rsidRPr="002E5793">
        <w:rPr>
          <w:rFonts w:ascii="Arial" w:hAnsi="Arial" w:cs="Arial"/>
          <w:sz w:val="36"/>
          <w:szCs w:val="36"/>
          <w:lang w:val="it-CH"/>
        </w:rPr>
        <w:lastRenderedPageBreak/>
        <w:t>Indice delle tabelle (</w:t>
      </w:r>
      <w:r>
        <w:rPr>
          <w:rFonts w:ascii="Arial" w:hAnsi="Arial" w:cs="Arial"/>
          <w:sz w:val="36"/>
          <w:szCs w:val="36"/>
          <w:lang w:val="it-CH"/>
        </w:rPr>
        <w:t>opzionale, in caso di molte tab</w:t>
      </w:r>
      <w:r w:rsidRPr="002E5793">
        <w:rPr>
          <w:rFonts w:ascii="Arial" w:hAnsi="Arial" w:cs="Arial"/>
          <w:sz w:val="36"/>
          <w:szCs w:val="36"/>
          <w:lang w:val="it-CH"/>
        </w:rPr>
        <w:t>elle)</w:t>
      </w:r>
    </w:p>
    <w:p w14:paraId="72E1ECF6" w14:textId="77777777" w:rsidR="000366F1" w:rsidRDefault="000366F1" w:rsidP="000366F1">
      <w:pPr>
        <w:pStyle w:val="Nessunaspaziatura"/>
        <w:rPr>
          <w:lang w:val="it-CH"/>
        </w:rPr>
      </w:pPr>
    </w:p>
    <w:p w14:paraId="604C96DF" w14:textId="77777777" w:rsidR="000366F1" w:rsidRDefault="000366F1" w:rsidP="000366F1">
      <w:pPr>
        <w:pStyle w:val="Nessunaspaziatura"/>
        <w:rPr>
          <w:lang w:val="it-CH"/>
        </w:rPr>
      </w:pPr>
    </w:p>
    <w:p w14:paraId="7544CC70" w14:textId="77777777" w:rsidR="000366F1" w:rsidRDefault="000366F1" w:rsidP="000366F1">
      <w:pPr>
        <w:pStyle w:val="Nessunaspaziatura"/>
        <w:rPr>
          <w:lang w:val="it-CH"/>
        </w:rPr>
      </w:pPr>
    </w:p>
    <w:p w14:paraId="6B63E650" w14:textId="77777777" w:rsidR="000366F1" w:rsidRDefault="000366F1">
      <w:pPr>
        <w:spacing w:line="240" w:lineRule="auto"/>
        <w:rPr>
          <w:lang w:val="it-CH"/>
        </w:rPr>
      </w:pPr>
      <w:r>
        <w:rPr>
          <w:lang w:val="it-CH"/>
        </w:rPr>
        <w:br w:type="page"/>
      </w:r>
    </w:p>
    <w:p w14:paraId="72876E31" w14:textId="77777777" w:rsidR="000366F1" w:rsidRPr="002E5793" w:rsidRDefault="009727D2" w:rsidP="000366F1">
      <w:pPr>
        <w:rPr>
          <w:rFonts w:ascii="Arial" w:hAnsi="Arial" w:cs="Arial"/>
          <w:sz w:val="36"/>
          <w:szCs w:val="36"/>
          <w:lang w:val="it-CH"/>
        </w:rPr>
      </w:pPr>
      <w:r>
        <w:rPr>
          <w:rFonts w:ascii="Arial" w:hAnsi="Arial" w:cs="Arial"/>
          <w:sz w:val="36"/>
          <w:szCs w:val="36"/>
          <w:lang w:val="it-CH"/>
        </w:rPr>
        <w:lastRenderedPageBreak/>
        <w:t>Indice analitico (opzionale, per parole chiave</w:t>
      </w:r>
      <w:r w:rsidR="000366F1" w:rsidRPr="002E5793">
        <w:rPr>
          <w:rFonts w:ascii="Arial" w:hAnsi="Arial" w:cs="Arial"/>
          <w:sz w:val="36"/>
          <w:szCs w:val="36"/>
          <w:lang w:val="it-CH"/>
        </w:rPr>
        <w:t>)</w:t>
      </w:r>
    </w:p>
    <w:p w14:paraId="509B33A1" w14:textId="77777777" w:rsidR="000366F1" w:rsidRDefault="000366F1" w:rsidP="000366F1">
      <w:pPr>
        <w:pStyle w:val="Nessunaspaziatura"/>
        <w:rPr>
          <w:lang w:val="it-CH"/>
        </w:rPr>
      </w:pPr>
    </w:p>
    <w:p w14:paraId="6D187BA1" w14:textId="77777777" w:rsidR="000366F1" w:rsidRDefault="000366F1" w:rsidP="000366F1">
      <w:pPr>
        <w:pStyle w:val="Nessunaspaziatura"/>
        <w:rPr>
          <w:lang w:val="it-CH"/>
        </w:rPr>
      </w:pPr>
    </w:p>
    <w:p w14:paraId="5F4BCF04" w14:textId="77777777" w:rsidR="000366F1" w:rsidRDefault="000366F1" w:rsidP="000366F1">
      <w:pPr>
        <w:pStyle w:val="Nessunaspaziatura"/>
        <w:rPr>
          <w:lang w:val="it-CH"/>
        </w:rPr>
      </w:pPr>
    </w:p>
    <w:p w14:paraId="7A51AC48" w14:textId="77777777" w:rsidR="000366F1" w:rsidRDefault="000366F1">
      <w:pPr>
        <w:spacing w:line="240" w:lineRule="auto"/>
        <w:rPr>
          <w:lang w:val="it-CH"/>
        </w:rPr>
      </w:pPr>
      <w:r>
        <w:rPr>
          <w:lang w:val="it-CH"/>
        </w:rPr>
        <w:br w:type="page"/>
      </w:r>
    </w:p>
    <w:p w14:paraId="2A4B5293" w14:textId="77777777" w:rsidR="000366F1" w:rsidRPr="002E5793" w:rsidRDefault="000366F1" w:rsidP="000366F1">
      <w:pPr>
        <w:pStyle w:val="SUPSITestoArial10"/>
        <w:rPr>
          <w:sz w:val="36"/>
          <w:szCs w:val="36"/>
        </w:rPr>
      </w:pPr>
      <w:r w:rsidRPr="002E5793">
        <w:rPr>
          <w:sz w:val="36"/>
          <w:szCs w:val="36"/>
        </w:rPr>
        <w:lastRenderedPageBreak/>
        <w:t>Riassunto / Abstract</w:t>
      </w:r>
    </w:p>
    <w:p w14:paraId="26AB942A" w14:textId="77777777" w:rsidR="000366F1" w:rsidRPr="002E5793" w:rsidRDefault="000366F1" w:rsidP="000366F1">
      <w:pPr>
        <w:pStyle w:val="SUPSITestoArial10"/>
      </w:pPr>
    </w:p>
    <w:p w14:paraId="1F5FE308" w14:textId="77777777" w:rsidR="000366F1" w:rsidRPr="000F048C" w:rsidRDefault="000366F1" w:rsidP="000366F1">
      <w:pPr>
        <w:pStyle w:val="SUPSITestoArial10"/>
      </w:pPr>
      <w:r w:rsidRPr="000F048C">
        <w:t>In versione italiana e inglese, max. 1 pagina per versione, senza figure.</w:t>
      </w:r>
    </w:p>
    <w:p w14:paraId="3C95603B" w14:textId="77777777" w:rsidR="000366F1" w:rsidRPr="000F048C" w:rsidRDefault="000366F1" w:rsidP="000366F1">
      <w:pPr>
        <w:pStyle w:val="SUPSITestoArial10"/>
      </w:pPr>
      <w:r w:rsidRPr="000F048C">
        <w:t>Il testo inglese va eventualmente fatto rivedere da un esperto di lingua inglese.</w:t>
      </w:r>
    </w:p>
    <w:p w14:paraId="4999855C" w14:textId="77777777" w:rsidR="000366F1" w:rsidRPr="000F048C" w:rsidRDefault="000366F1" w:rsidP="000366F1">
      <w:pPr>
        <w:pStyle w:val="SUPSITestoArial10"/>
      </w:pPr>
      <w:r w:rsidRPr="000F048C">
        <w:t>Il riassunto deve dare un’informazione sintetica sul progetto, cioè dire in cosa consiste e quanto è stato realizzato, in modo che il lettore possa farsene rapidamente un’idea e decidere quindi se sia il caso di approfondire l’argomento nelle pagine successive.</w:t>
      </w:r>
    </w:p>
    <w:p w14:paraId="219DF0AB" w14:textId="77777777" w:rsidR="000366F1" w:rsidRPr="000F048C" w:rsidRDefault="000366F1" w:rsidP="000366F1">
      <w:pPr>
        <w:pStyle w:val="SUPSITestoArial10"/>
      </w:pPr>
    </w:p>
    <w:p w14:paraId="43268638" w14:textId="77777777" w:rsidR="000366F1" w:rsidRPr="000F048C" w:rsidRDefault="00880126" w:rsidP="000366F1">
      <w:pPr>
        <w:pStyle w:val="Rientrocorpodeltesto"/>
        <w:spacing w:after="0"/>
        <w:rPr>
          <w:rFonts w:ascii="Arial" w:hAnsi="Arial" w:cs="Arial"/>
          <w:sz w:val="20"/>
          <w:szCs w:val="20"/>
        </w:rPr>
      </w:pPr>
      <w:r>
        <w:rPr>
          <w:rFonts w:ascii="Arial" w:hAnsi="Arial" w:cs="Arial"/>
          <w:sz w:val="20"/>
          <w:szCs w:val="20"/>
        </w:rPr>
        <w:t>È</w:t>
      </w:r>
      <w:r w:rsidR="000366F1" w:rsidRPr="000F048C">
        <w:rPr>
          <w:rFonts w:ascii="Arial" w:hAnsi="Arial" w:cs="Arial"/>
          <w:sz w:val="20"/>
          <w:szCs w:val="20"/>
        </w:rPr>
        <w:t xml:space="preserve"> quindi </w:t>
      </w:r>
      <w:r w:rsidR="000366F1" w:rsidRPr="000F048C">
        <w:rPr>
          <w:rFonts w:ascii="Arial" w:hAnsi="Arial" w:cs="Arial"/>
          <w:b/>
          <w:sz w:val="20"/>
          <w:szCs w:val="20"/>
        </w:rPr>
        <w:t>importante</w:t>
      </w:r>
      <w:r w:rsidR="000366F1" w:rsidRPr="000F048C">
        <w:rPr>
          <w:rFonts w:ascii="Arial" w:hAnsi="Arial" w:cs="Arial"/>
          <w:sz w:val="20"/>
          <w:szCs w:val="20"/>
        </w:rPr>
        <w:t>:</w:t>
      </w:r>
    </w:p>
    <w:p w14:paraId="37F7F1BA" w14:textId="77777777" w:rsidR="000366F1" w:rsidRPr="000F048C"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0F048C">
        <w:rPr>
          <w:rFonts w:ascii="Arial" w:hAnsi="Arial" w:cs="Arial"/>
          <w:sz w:val="20"/>
          <w:szCs w:val="20"/>
          <w:lang w:val="it-CH"/>
        </w:rPr>
        <w:t>Catturare l’attenzione del lettore con un testo di sintesi efficace.</w:t>
      </w:r>
    </w:p>
    <w:p w14:paraId="3E014F2D" w14:textId="77777777" w:rsidR="000366F1" w:rsidRPr="000F048C"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0F048C">
        <w:rPr>
          <w:rFonts w:ascii="Arial" w:hAnsi="Arial" w:cs="Arial"/>
          <w:sz w:val="20"/>
          <w:szCs w:val="20"/>
          <w:lang w:val="it-CH"/>
        </w:rPr>
        <w:t>Tralasciare aspetti di cronistoria o commenti sullo svolgimento del lavoro, che possono eventualmente essere inseriti in un rapporto separato.</w:t>
      </w:r>
    </w:p>
    <w:p w14:paraId="53474CAF" w14:textId="77777777" w:rsidR="000366F1" w:rsidRDefault="000366F1" w:rsidP="000366F1">
      <w:pPr>
        <w:rPr>
          <w:lang w:val="it-CH"/>
        </w:rPr>
      </w:pPr>
    </w:p>
    <w:p w14:paraId="7155BF85" w14:textId="77777777" w:rsidR="000366F1" w:rsidRDefault="000366F1" w:rsidP="000366F1">
      <w:pPr>
        <w:rPr>
          <w:lang w:val="it-CH"/>
        </w:rPr>
      </w:pPr>
    </w:p>
    <w:p w14:paraId="01A14B61" w14:textId="77777777" w:rsidR="000366F1" w:rsidRDefault="000366F1" w:rsidP="000366F1">
      <w:pPr>
        <w:pStyle w:val="Nessunaspaziatura"/>
        <w:rPr>
          <w:lang w:val="it-CH"/>
        </w:rPr>
      </w:pPr>
    </w:p>
    <w:p w14:paraId="56884F07" w14:textId="77777777" w:rsidR="009D5997" w:rsidRDefault="000366F1" w:rsidP="009D5997">
      <w:pPr>
        <w:pStyle w:val="Titolo1"/>
        <w:rPr>
          <w:rStyle w:val="Enfasigrassetto"/>
          <w:sz w:val="48"/>
          <w:szCs w:val="48"/>
        </w:rPr>
      </w:pPr>
      <w:r w:rsidRPr="009D5997">
        <w:br w:type="page"/>
      </w:r>
      <w:r w:rsidR="005719BA" w:rsidRPr="009D5997">
        <w:rPr>
          <w:rStyle w:val="Enfasigrassetto"/>
          <w:sz w:val="48"/>
          <w:szCs w:val="48"/>
        </w:rPr>
        <w:lastRenderedPageBreak/>
        <w:t>Introduzione</w:t>
      </w:r>
    </w:p>
    <w:p w14:paraId="4F5CB423" w14:textId="464CB5A1" w:rsidR="005719BA" w:rsidRPr="009D5997" w:rsidRDefault="002747A8" w:rsidP="009D5997">
      <w:pPr>
        <w:pStyle w:val="Titolo2"/>
        <w:rPr>
          <w:sz w:val="48"/>
          <w:szCs w:val="48"/>
        </w:rPr>
      </w:pPr>
      <w:r w:rsidRPr="009D5997">
        <w:t>Learning Managment System</w:t>
      </w:r>
      <w:r w:rsidR="001C3536" w:rsidRPr="009D5997">
        <w:t xml:space="preserve"> (LMS)</w:t>
      </w:r>
    </w:p>
    <w:p w14:paraId="32777FF7" w14:textId="77777777" w:rsidR="002747A8" w:rsidRPr="009D5997" w:rsidRDefault="002747A8" w:rsidP="00373B13">
      <w:pPr>
        <w:pStyle w:val="SUPSITestoArial10"/>
        <w:jc w:val="both"/>
      </w:pPr>
    </w:p>
    <w:p w14:paraId="2D74EF6A" w14:textId="77777777" w:rsidR="00EC482C" w:rsidRDefault="002747A8" w:rsidP="00373B13">
      <w:pPr>
        <w:pStyle w:val="SUPSITestoArial10"/>
        <w:jc w:val="both"/>
        <w:rPr>
          <w:sz w:val="22"/>
          <w:lang w:val="it-CH"/>
        </w:rPr>
      </w:pPr>
      <w:r>
        <w:rPr>
          <w:sz w:val="22"/>
          <w:lang w:val="it-CH"/>
        </w:rPr>
        <w:t xml:space="preserve">Nel mondo l’impiego di infrastrutture digitali per </w:t>
      </w:r>
      <w:r w:rsidR="009030E6">
        <w:rPr>
          <w:sz w:val="22"/>
          <w:lang w:val="it-CH"/>
        </w:rPr>
        <w:t xml:space="preserve">l’aiuto all’apprendimento scolastico </w:t>
      </w:r>
      <w:r w:rsidR="00D71265">
        <w:rPr>
          <w:sz w:val="22"/>
          <w:lang w:val="it-CH"/>
        </w:rPr>
        <w:t xml:space="preserve">é ormai </w:t>
      </w:r>
      <w:r w:rsidR="001C3536">
        <w:rPr>
          <w:sz w:val="22"/>
          <w:lang w:val="it-CH"/>
        </w:rPr>
        <w:t>l’abitudine. Nel suo profondo peró un LMS é uno strumento per facilitare ogni aspetto di questo apprendimento attraverso la centralizzazione di tutte le attivitá e risorse su una piattaforma web.</w:t>
      </w:r>
      <w:r w:rsidR="00EC482C">
        <w:rPr>
          <w:sz w:val="22"/>
          <w:lang w:val="it-CH"/>
        </w:rPr>
        <w:t xml:space="preserve"> </w:t>
      </w:r>
    </w:p>
    <w:p w14:paraId="7A117053" w14:textId="77777777" w:rsidR="002747A8" w:rsidRDefault="00EC482C" w:rsidP="00373B13">
      <w:pPr>
        <w:pStyle w:val="SUPSITestoArial10"/>
        <w:jc w:val="both"/>
        <w:rPr>
          <w:sz w:val="22"/>
          <w:lang w:val="it-CH"/>
        </w:rPr>
      </w:pPr>
      <w:r>
        <w:rPr>
          <w:sz w:val="22"/>
          <w:lang w:val="it-CH"/>
        </w:rPr>
        <w:t>l</w:t>
      </w:r>
      <w:r w:rsidR="000A1DC9">
        <w:rPr>
          <w:sz w:val="22"/>
          <w:lang w:val="it-CH"/>
        </w:rPr>
        <w:t xml:space="preserve">’utilizzo del framework </w:t>
      </w:r>
      <w:r>
        <w:rPr>
          <w:sz w:val="22"/>
          <w:lang w:val="it-CH"/>
        </w:rPr>
        <w:t xml:space="preserve">garantisce un accesso completo a materiale didattico, metodi di valutazione e sistemi per tenere traccia dei propri progressi. </w:t>
      </w:r>
      <w:r w:rsidR="002667F8">
        <w:rPr>
          <w:sz w:val="22"/>
          <w:lang w:val="it-CH"/>
        </w:rPr>
        <w:t xml:space="preserve">Questi software oltre ad essere utilizzati da praticamente ogni universitá </w:t>
      </w:r>
      <w:r w:rsidR="00AE31A9">
        <w:rPr>
          <w:sz w:val="22"/>
          <w:lang w:val="it-CH"/>
        </w:rPr>
        <w:t>hanno svariati utilizzi e sono</w:t>
      </w:r>
      <w:r w:rsidR="002667F8">
        <w:rPr>
          <w:sz w:val="22"/>
          <w:lang w:val="it-CH"/>
        </w:rPr>
        <w:t xml:space="preserve"> anche impiegati per organizzare corsi </w:t>
      </w:r>
      <w:r w:rsidR="008354C2">
        <w:rPr>
          <w:sz w:val="22"/>
          <w:lang w:val="it-CH"/>
        </w:rPr>
        <w:t xml:space="preserve">di aggiornamento per aziende </w:t>
      </w:r>
      <w:r w:rsidR="00AE31A9">
        <w:rPr>
          <w:sz w:val="22"/>
          <w:lang w:val="it-CH"/>
        </w:rPr>
        <w:t xml:space="preserve">e </w:t>
      </w:r>
      <w:r w:rsidR="008354C2">
        <w:rPr>
          <w:sz w:val="22"/>
          <w:lang w:val="it-CH"/>
        </w:rPr>
        <w:t>da associazioni sportive per offrire una panoramica globale ai propri utenti dei risultati ottenuti durante le prove.</w:t>
      </w:r>
    </w:p>
    <w:p w14:paraId="0A0F108C" w14:textId="77777777" w:rsidR="00EC482C" w:rsidRDefault="00EC482C" w:rsidP="00373B13">
      <w:pPr>
        <w:pStyle w:val="SUPSITestoArial10"/>
        <w:jc w:val="both"/>
        <w:rPr>
          <w:sz w:val="22"/>
          <w:lang w:val="it-CH"/>
        </w:rPr>
      </w:pPr>
    </w:p>
    <w:p w14:paraId="7EFA9004" w14:textId="77777777" w:rsidR="00EC482C" w:rsidRDefault="00EC482C" w:rsidP="00EC482C">
      <w:pPr>
        <w:pStyle w:val="Titolo3"/>
        <w:numPr>
          <w:ilvl w:val="2"/>
          <w:numId w:val="0"/>
        </w:numPr>
        <w:tabs>
          <w:tab w:val="num" w:pos="720"/>
        </w:tabs>
        <w:spacing w:before="360" w:after="120" w:line="240" w:lineRule="auto"/>
        <w:ind w:left="720" w:hanging="720"/>
      </w:pPr>
      <w:r>
        <w:t>Moodle</w:t>
      </w:r>
    </w:p>
    <w:p w14:paraId="6D73DC64" w14:textId="77777777" w:rsidR="00EC482C" w:rsidRDefault="00EC482C" w:rsidP="00373B13">
      <w:pPr>
        <w:pStyle w:val="SUPSITestoArial10"/>
        <w:jc w:val="both"/>
        <w:rPr>
          <w:sz w:val="22"/>
          <w:lang w:val="it-CH"/>
        </w:rPr>
      </w:pPr>
    </w:p>
    <w:p w14:paraId="10DADABF" w14:textId="77777777" w:rsidR="00373B13" w:rsidRPr="002747A8" w:rsidRDefault="00373B13" w:rsidP="00373B13">
      <w:pPr>
        <w:pStyle w:val="SUPSITestoArial10"/>
        <w:jc w:val="both"/>
        <w:rPr>
          <w:sz w:val="22"/>
          <w:lang w:val="it-CH"/>
        </w:rPr>
      </w:pPr>
      <w:r w:rsidRPr="002747A8">
        <w:rPr>
          <w:sz w:val="22"/>
          <w:lang w:val="it-CH"/>
        </w:rPr>
        <w:t xml:space="preserve">Moodle è un </w:t>
      </w:r>
      <w:r w:rsidRPr="002747A8">
        <w:rPr>
          <w:i/>
          <w:sz w:val="22"/>
          <w:lang w:val="it-CH"/>
        </w:rPr>
        <w:t>Learning Managment System</w:t>
      </w:r>
      <w:r w:rsidRPr="002747A8">
        <w:rPr>
          <w:sz w:val="22"/>
          <w:lang w:val="it-CH"/>
        </w:rPr>
        <w:t xml:space="preserve"> open-source distribuito sotto licenza GNU/GPLv3+ e sviluppato in PHP. Su di esso si basa l</w:t>
      </w:r>
      <w:r w:rsidRPr="002747A8">
        <w:rPr>
          <w:sz w:val="22"/>
        </w:rPr>
        <w:t xml:space="preserve">a piattaforma multimediale </w:t>
      </w:r>
      <w:r w:rsidRPr="002747A8">
        <w:rPr>
          <w:i/>
          <w:sz w:val="22"/>
        </w:rPr>
        <w:t>ICorsi</w:t>
      </w:r>
      <w:r w:rsidRPr="002747A8">
        <w:rPr>
          <w:sz w:val="22"/>
        </w:rPr>
        <w:t xml:space="preserve"> che mette a disposizione di studenti e docenti della Scuola Universitaria Professionale della Svizzera Italiana (SUPSI) e dell’Universitá della Svizzera Italiana (USI) lo spazio dove gestire l’iscrizione degli allievi e lo scambio di dati </w:t>
      </w:r>
      <w:r w:rsidR="00EC482C">
        <w:rPr>
          <w:sz w:val="22"/>
        </w:rPr>
        <w:t xml:space="preserve">e materiale </w:t>
      </w:r>
      <w:r w:rsidRPr="002747A8">
        <w:rPr>
          <w:sz w:val="22"/>
        </w:rPr>
        <w:t>relativi ai corsi offerti.</w:t>
      </w:r>
    </w:p>
    <w:p w14:paraId="370692F3" w14:textId="77777777" w:rsidR="00373B13" w:rsidRPr="002747A8" w:rsidRDefault="00373B13" w:rsidP="00373B13">
      <w:pPr>
        <w:pStyle w:val="SUPSITestoArial10"/>
        <w:jc w:val="both"/>
        <w:rPr>
          <w:sz w:val="22"/>
        </w:rPr>
      </w:pPr>
      <w:r w:rsidRPr="002747A8">
        <w:rPr>
          <w:sz w:val="22"/>
        </w:rPr>
        <w:t xml:space="preserve">Nel tempo numerose funzionalitá sono state aggiunte sotto forma di plugin </w:t>
      </w:r>
      <w:r w:rsidR="00A255AA" w:rsidRPr="002747A8">
        <w:rPr>
          <w:sz w:val="22"/>
        </w:rPr>
        <w:t>sviluppati da studenti,</w:t>
      </w:r>
      <w:r w:rsidRPr="002747A8">
        <w:rPr>
          <w:sz w:val="22"/>
        </w:rPr>
        <w:t xml:space="preserve"> dal team di gestione di </w:t>
      </w:r>
      <w:r w:rsidRPr="002747A8">
        <w:rPr>
          <w:i/>
          <w:sz w:val="22"/>
        </w:rPr>
        <w:t>ICorsi</w:t>
      </w:r>
      <w:r w:rsidR="00A255AA" w:rsidRPr="002747A8">
        <w:rPr>
          <w:sz w:val="22"/>
        </w:rPr>
        <w:t xml:space="preserve"> - ELearning Lab di USI o acquisiti da internet. Il sistema modulare alla base permette l’integrazione agevolata di componenti esterne.</w:t>
      </w:r>
    </w:p>
    <w:p w14:paraId="12404BA6" w14:textId="77777777" w:rsidR="00553295" w:rsidRPr="002747A8" w:rsidRDefault="00373B13" w:rsidP="00373B13">
      <w:pPr>
        <w:pStyle w:val="SUPSITestoArial10"/>
        <w:jc w:val="both"/>
        <w:rPr>
          <w:sz w:val="22"/>
        </w:rPr>
      </w:pPr>
      <w:r w:rsidRPr="002747A8">
        <w:rPr>
          <w:sz w:val="22"/>
        </w:rPr>
        <w:t xml:space="preserve">La piattaforma nel suo stato </w:t>
      </w:r>
      <w:r w:rsidR="00A659FB" w:rsidRPr="002747A8">
        <w:rPr>
          <w:sz w:val="22"/>
        </w:rPr>
        <w:t>attuale, oltre alla gestione dell’ambiente E-Learning stardard,</w:t>
      </w:r>
      <w:r w:rsidRPr="002747A8">
        <w:rPr>
          <w:sz w:val="22"/>
        </w:rPr>
        <w:t xml:space="preserve"> permette la sincronizzazione automatica dei Database di SUPSI e USI con le tavole di corsi e studenti iscritti all’interno del sistema di Moodle e con il database LDAP </w:t>
      </w:r>
      <w:r w:rsidR="00A659FB" w:rsidRPr="002747A8">
        <w:rPr>
          <w:sz w:val="22"/>
        </w:rPr>
        <w:t xml:space="preserve">esterno </w:t>
      </w:r>
      <w:r w:rsidRPr="002747A8">
        <w:rPr>
          <w:sz w:val="22"/>
        </w:rPr>
        <w:t>necessario ad autenticare gli utenti.</w:t>
      </w:r>
    </w:p>
    <w:p w14:paraId="47A2CAD6" w14:textId="77777777" w:rsidR="00553295" w:rsidRPr="002747A8" w:rsidRDefault="00553295" w:rsidP="00373B13">
      <w:pPr>
        <w:pStyle w:val="SUPSITestoArial10"/>
        <w:jc w:val="both"/>
        <w:rPr>
          <w:sz w:val="22"/>
        </w:rPr>
      </w:pPr>
    </w:p>
    <w:p w14:paraId="4B4C6209" w14:textId="77777777" w:rsidR="00A255AA" w:rsidRPr="002747A8" w:rsidRDefault="00A659FB" w:rsidP="00373B13">
      <w:pPr>
        <w:pStyle w:val="SUPSITestoArial10"/>
        <w:jc w:val="both"/>
        <w:rPr>
          <w:sz w:val="22"/>
        </w:rPr>
      </w:pPr>
      <w:r w:rsidRPr="002747A8">
        <w:rPr>
          <w:sz w:val="22"/>
        </w:rPr>
        <w:t xml:space="preserve">In </w:t>
      </w:r>
      <w:r w:rsidR="00353F2B" w:rsidRPr="002747A8">
        <w:rPr>
          <w:sz w:val="22"/>
        </w:rPr>
        <w:t xml:space="preserve">un </w:t>
      </w:r>
      <w:r w:rsidRPr="002747A8">
        <w:rPr>
          <w:sz w:val="22"/>
        </w:rPr>
        <w:t>corso Moodle agli utenti con privilegi di modifica e concesso organizzare il contenuto</w:t>
      </w:r>
      <w:r w:rsidR="00E56C3E" w:rsidRPr="002747A8">
        <w:rPr>
          <w:sz w:val="22"/>
        </w:rPr>
        <w:t xml:space="preserve"> didattico</w:t>
      </w:r>
      <w:r w:rsidRPr="002747A8">
        <w:rPr>
          <w:sz w:val="22"/>
        </w:rPr>
        <w:t xml:space="preserve"> secondo i propri bisogni e </w:t>
      </w:r>
      <w:r w:rsidR="00E56C3E" w:rsidRPr="002747A8">
        <w:rPr>
          <w:sz w:val="22"/>
        </w:rPr>
        <w:t>criteri</w:t>
      </w:r>
      <w:r w:rsidR="0010417C" w:rsidRPr="002747A8">
        <w:rPr>
          <w:sz w:val="22"/>
        </w:rPr>
        <w:t>.</w:t>
      </w:r>
      <w:r w:rsidRPr="002747A8">
        <w:rPr>
          <w:sz w:val="22"/>
        </w:rPr>
        <w:t xml:space="preserve"> </w:t>
      </w:r>
      <w:r w:rsidR="0010417C" w:rsidRPr="002747A8">
        <w:rPr>
          <w:sz w:val="22"/>
        </w:rPr>
        <w:t>U</w:t>
      </w:r>
      <w:r w:rsidRPr="002747A8">
        <w:rPr>
          <w:sz w:val="22"/>
        </w:rPr>
        <w:t>n editor</w:t>
      </w:r>
      <w:r w:rsidR="00353F2B" w:rsidRPr="002747A8">
        <w:rPr>
          <w:sz w:val="22"/>
        </w:rPr>
        <w:t xml:space="preserve"> abbastanza</w:t>
      </w:r>
      <w:r w:rsidRPr="002747A8">
        <w:rPr>
          <w:sz w:val="22"/>
        </w:rPr>
        <w:t xml:space="preserve"> intuitivo </w:t>
      </w:r>
      <w:r w:rsidR="00353F2B" w:rsidRPr="002747A8">
        <w:rPr>
          <w:sz w:val="22"/>
        </w:rPr>
        <w:t>ma</w:t>
      </w:r>
      <w:r w:rsidRPr="002747A8">
        <w:rPr>
          <w:sz w:val="22"/>
        </w:rPr>
        <w:t xml:space="preserve"> ben documentato</w:t>
      </w:r>
      <w:r w:rsidR="008E77F0" w:rsidRPr="002747A8">
        <w:rPr>
          <w:sz w:val="22"/>
        </w:rPr>
        <w:t xml:space="preserve"> (https://docs.moodle.org/32/en/Main_page, 1 gennaio 2017)</w:t>
      </w:r>
      <w:r w:rsidRPr="002747A8">
        <w:rPr>
          <w:sz w:val="22"/>
        </w:rPr>
        <w:t xml:space="preserve"> permette la creazione di sezioni, l’aggiunta di documenti, la richiesta di consegna di un </w:t>
      </w:r>
      <w:r w:rsidR="00EC482C">
        <w:rPr>
          <w:sz w:val="22"/>
        </w:rPr>
        <w:t>esercizio</w:t>
      </w:r>
      <w:r w:rsidR="002D4DF1" w:rsidRPr="002747A8">
        <w:rPr>
          <w:sz w:val="22"/>
        </w:rPr>
        <w:t xml:space="preserve"> e numerose altre </w:t>
      </w:r>
      <w:r w:rsidR="002D4DF1" w:rsidRPr="002747A8">
        <w:rPr>
          <w:i/>
          <w:sz w:val="22"/>
        </w:rPr>
        <w:t xml:space="preserve">Attivita </w:t>
      </w:r>
      <w:r w:rsidR="002D4DF1" w:rsidRPr="002747A8">
        <w:rPr>
          <w:sz w:val="22"/>
        </w:rPr>
        <w:t xml:space="preserve">e </w:t>
      </w:r>
      <w:r w:rsidR="002D4DF1" w:rsidRPr="002747A8">
        <w:rPr>
          <w:i/>
          <w:sz w:val="22"/>
        </w:rPr>
        <w:t>Risorse</w:t>
      </w:r>
      <w:r w:rsidR="002D4DF1" w:rsidRPr="002747A8">
        <w:rPr>
          <w:sz w:val="22"/>
        </w:rPr>
        <w:t>.</w:t>
      </w:r>
      <w:r w:rsidR="004D7F8C" w:rsidRPr="002747A8">
        <w:rPr>
          <w:sz w:val="22"/>
        </w:rPr>
        <w:t xml:space="preserve"> Un pannello </w:t>
      </w:r>
      <w:r w:rsidR="004D7F8C" w:rsidRPr="002747A8">
        <w:rPr>
          <w:i/>
          <w:sz w:val="22"/>
        </w:rPr>
        <w:t>Administration</w:t>
      </w:r>
      <w:r w:rsidR="004D7F8C" w:rsidRPr="002747A8">
        <w:rPr>
          <w:sz w:val="22"/>
        </w:rPr>
        <w:t xml:space="preserve"> offre </w:t>
      </w:r>
      <w:r w:rsidR="0097620F" w:rsidRPr="002747A8">
        <w:rPr>
          <w:sz w:val="22"/>
        </w:rPr>
        <w:t xml:space="preserve">invece </w:t>
      </w:r>
      <w:r w:rsidR="004D7F8C" w:rsidRPr="002747A8">
        <w:rPr>
          <w:sz w:val="22"/>
        </w:rPr>
        <w:t xml:space="preserve">la possibilitá di </w:t>
      </w:r>
      <w:r w:rsidR="00553295" w:rsidRPr="002747A8">
        <w:rPr>
          <w:sz w:val="22"/>
        </w:rPr>
        <w:t>iscrivere utenti al corso</w:t>
      </w:r>
      <w:r w:rsidR="00A255AA" w:rsidRPr="002747A8">
        <w:rPr>
          <w:sz w:val="22"/>
        </w:rPr>
        <w:t xml:space="preserve"> la gestione dei voti e dei settaggi globali del corso</w:t>
      </w:r>
      <w:r w:rsidR="00553295" w:rsidRPr="002747A8">
        <w:rPr>
          <w:sz w:val="22"/>
        </w:rPr>
        <w:t>.</w:t>
      </w:r>
    </w:p>
    <w:p w14:paraId="4C59DB7F" w14:textId="77777777" w:rsidR="00A659FB" w:rsidRPr="002747A8" w:rsidRDefault="00A659FB" w:rsidP="00373B13">
      <w:pPr>
        <w:pStyle w:val="SUPSITestoArial10"/>
        <w:jc w:val="both"/>
        <w:rPr>
          <w:sz w:val="22"/>
        </w:rPr>
      </w:pPr>
    </w:p>
    <w:p w14:paraId="2E466404" w14:textId="77777777" w:rsidR="000D334D" w:rsidRPr="002747A8" w:rsidRDefault="00A255AA" w:rsidP="00373B13">
      <w:pPr>
        <w:pStyle w:val="SUPSITestoArial10"/>
        <w:jc w:val="both"/>
        <w:rPr>
          <w:sz w:val="22"/>
        </w:rPr>
      </w:pPr>
      <w:r w:rsidRPr="002747A8">
        <w:rPr>
          <w:sz w:val="22"/>
        </w:rPr>
        <w:t>La</w:t>
      </w:r>
      <w:r w:rsidR="00180DD5" w:rsidRPr="002747A8">
        <w:rPr>
          <w:sz w:val="22"/>
        </w:rPr>
        <w:t xml:space="preserve"> creazione di un corso e l’iscriz</w:t>
      </w:r>
      <w:r w:rsidR="00DF0F6E" w:rsidRPr="002747A8">
        <w:rPr>
          <w:sz w:val="22"/>
        </w:rPr>
        <w:t>i</w:t>
      </w:r>
      <w:r w:rsidR="00180DD5" w:rsidRPr="002747A8">
        <w:rPr>
          <w:sz w:val="22"/>
        </w:rPr>
        <w:t xml:space="preserve">one dei partecipanti all’interno di Moodle comporta l’intervento di un utente con livello di accessibilitá </w:t>
      </w:r>
      <w:r w:rsidR="00180DD5" w:rsidRPr="002747A8">
        <w:rPr>
          <w:i/>
          <w:sz w:val="22"/>
        </w:rPr>
        <w:t>Manager</w:t>
      </w:r>
      <w:r w:rsidR="00180DD5" w:rsidRPr="002747A8">
        <w:rPr>
          <w:sz w:val="22"/>
        </w:rPr>
        <w:t xml:space="preserve"> e non é automatizzata. Docenti e assistenti che vogliono aprire un nuovo corso devono inoltrare una </w:t>
      </w:r>
      <w:r w:rsidR="006340F0" w:rsidRPr="002747A8">
        <w:rPr>
          <w:sz w:val="22"/>
        </w:rPr>
        <w:t xml:space="preserve">richiesta </w:t>
      </w:r>
      <w:r w:rsidR="005708A8" w:rsidRPr="002747A8">
        <w:rPr>
          <w:sz w:val="22"/>
        </w:rPr>
        <w:t>attraverso un canale esterno e</w:t>
      </w:r>
      <w:r w:rsidR="00DF0F6E" w:rsidRPr="002747A8">
        <w:rPr>
          <w:sz w:val="22"/>
        </w:rPr>
        <w:t xml:space="preserve"> non hanno la </w:t>
      </w:r>
      <w:r w:rsidR="004D7F8C" w:rsidRPr="002747A8">
        <w:rPr>
          <w:sz w:val="22"/>
        </w:rPr>
        <w:t>garanzia</w:t>
      </w:r>
      <w:r w:rsidR="00DF0F6E" w:rsidRPr="002747A8">
        <w:rPr>
          <w:sz w:val="22"/>
        </w:rPr>
        <w:t xml:space="preserve"> di specificare in maniera efficace i dati necessari.</w:t>
      </w:r>
    </w:p>
    <w:p w14:paraId="5D77AEDD" w14:textId="77777777" w:rsidR="00723A4E" w:rsidRPr="00723A4E" w:rsidRDefault="000D334D" w:rsidP="00723A4E">
      <w:pPr>
        <w:pStyle w:val="SUPSITestoArial10"/>
        <w:jc w:val="both"/>
        <w:rPr>
          <w:sz w:val="22"/>
        </w:rPr>
      </w:pPr>
      <w:r w:rsidRPr="002747A8">
        <w:rPr>
          <w:sz w:val="22"/>
        </w:rPr>
        <w:t>L’obiet</w:t>
      </w:r>
      <w:r w:rsidR="003A79A8" w:rsidRPr="002747A8">
        <w:rPr>
          <w:sz w:val="22"/>
        </w:rPr>
        <w:t>t</w:t>
      </w:r>
      <w:r w:rsidRPr="002747A8">
        <w:rPr>
          <w:sz w:val="22"/>
        </w:rPr>
        <w:t>ivo di questo progetto</w:t>
      </w:r>
      <w:r w:rsidR="003A79A8" w:rsidRPr="002747A8">
        <w:rPr>
          <w:sz w:val="22"/>
        </w:rPr>
        <w:t xml:space="preserve"> </w:t>
      </w:r>
      <w:r w:rsidR="008766C1" w:rsidRPr="002747A8">
        <w:rPr>
          <w:sz w:val="22"/>
        </w:rPr>
        <w:t xml:space="preserve">è </w:t>
      </w:r>
      <w:r w:rsidR="00E06E41" w:rsidRPr="002747A8">
        <w:rPr>
          <w:sz w:val="22"/>
        </w:rPr>
        <w:t xml:space="preserve">quello </w:t>
      </w:r>
      <w:r w:rsidR="008766C1" w:rsidRPr="002747A8">
        <w:rPr>
          <w:sz w:val="22"/>
        </w:rPr>
        <w:t xml:space="preserve">di </w:t>
      </w:r>
      <w:r w:rsidR="004D7F8C" w:rsidRPr="002747A8">
        <w:rPr>
          <w:sz w:val="22"/>
        </w:rPr>
        <w:t>permettere</w:t>
      </w:r>
      <w:r w:rsidR="006340F0" w:rsidRPr="002747A8">
        <w:rPr>
          <w:sz w:val="22"/>
        </w:rPr>
        <w:t xml:space="preserve"> di inoltrare, modificare e gestire </w:t>
      </w:r>
      <w:r w:rsidR="00E06E41" w:rsidRPr="002747A8">
        <w:rPr>
          <w:sz w:val="22"/>
        </w:rPr>
        <w:t xml:space="preserve">le richieste per la creazione e la cancellazione di corsi direttamente </w:t>
      </w:r>
      <w:r w:rsidR="009C2922" w:rsidRPr="002747A8">
        <w:rPr>
          <w:sz w:val="22"/>
        </w:rPr>
        <w:t>da Moodle</w:t>
      </w:r>
      <w:r w:rsidR="000829FB">
        <w:rPr>
          <w:sz w:val="22"/>
        </w:rPr>
        <w:t xml:space="preserve"> tramite lo sviluppo di un plugin ad-hoc</w:t>
      </w:r>
      <w:r w:rsidR="00E06E41" w:rsidRPr="002747A8">
        <w:rPr>
          <w:sz w:val="22"/>
        </w:rPr>
        <w:t>.</w:t>
      </w:r>
    </w:p>
    <w:p w14:paraId="4E3B213F" w14:textId="77777777" w:rsidR="009D5997" w:rsidRDefault="000366F1" w:rsidP="009D5997">
      <w:pPr>
        <w:spacing w:line="240" w:lineRule="auto"/>
        <w:rPr>
          <w:lang w:val="it-CH"/>
        </w:rPr>
      </w:pPr>
      <w:r w:rsidRPr="000829FB">
        <w:rPr>
          <w:lang w:val="it-CH"/>
        </w:rPr>
        <w:br w:type="page"/>
      </w:r>
    </w:p>
    <w:p w14:paraId="75BC6895" w14:textId="77777777" w:rsidR="009D5997" w:rsidRDefault="009D5997" w:rsidP="009D5997">
      <w:pPr>
        <w:spacing w:line="240" w:lineRule="auto"/>
        <w:rPr>
          <w:lang w:val="it-CH"/>
        </w:rPr>
      </w:pPr>
    </w:p>
    <w:p w14:paraId="614C8D67" w14:textId="0BCA1182" w:rsidR="008D3833" w:rsidRPr="009D5997" w:rsidRDefault="009D5997" w:rsidP="009D5997">
      <w:pPr>
        <w:pStyle w:val="Titolo2"/>
        <w:rPr>
          <w:sz w:val="48"/>
          <w:szCs w:val="48"/>
          <w:lang w:val="it-CH"/>
        </w:rPr>
      </w:pPr>
      <w:r>
        <w:rPr>
          <w:lang w:val="it-CH"/>
        </w:rPr>
        <w:t xml:space="preserve"> </w:t>
      </w:r>
      <w:r w:rsidR="008B4C4E" w:rsidRPr="00EC69C5">
        <w:rPr>
          <w:lang w:val="it-CH"/>
        </w:rPr>
        <w:t>Descrizione del lavoro</w:t>
      </w:r>
    </w:p>
    <w:p w14:paraId="50D995F6" w14:textId="77777777" w:rsidR="008D3833" w:rsidRPr="00EC69C5" w:rsidRDefault="008D3833" w:rsidP="008D3833">
      <w:pPr>
        <w:pStyle w:val="SUPSITestoArial10"/>
        <w:jc w:val="both"/>
        <w:rPr>
          <w:lang w:val="it-CH"/>
        </w:rPr>
      </w:pPr>
    </w:p>
    <w:p w14:paraId="465AEDA3" w14:textId="77777777" w:rsidR="008D3833" w:rsidRDefault="006A6C5F" w:rsidP="008D3833">
      <w:pPr>
        <w:pStyle w:val="SUPSITestoArial10"/>
        <w:jc w:val="both"/>
        <w:rPr>
          <w:sz w:val="22"/>
          <w:lang w:val="it-CH"/>
        </w:rPr>
      </w:pPr>
      <w:r>
        <w:rPr>
          <w:sz w:val="22"/>
          <w:lang w:val="it-CH"/>
        </w:rPr>
        <w:t>Sono state individuate dal committ</w:t>
      </w:r>
      <w:r w:rsidR="004B47F1">
        <w:rPr>
          <w:sz w:val="22"/>
          <w:lang w:val="it-CH"/>
        </w:rPr>
        <w:t xml:space="preserve">ente tre tipologie di richiesta </w:t>
      </w:r>
      <w:r w:rsidR="00EC69C5">
        <w:rPr>
          <w:sz w:val="22"/>
          <w:lang w:val="it-CH"/>
        </w:rPr>
        <w:t>che</w:t>
      </w:r>
      <w:r w:rsidR="004B47F1">
        <w:rPr>
          <w:sz w:val="22"/>
          <w:lang w:val="it-CH"/>
        </w:rPr>
        <w:t xml:space="preserve"> un docente o un assistente devono</w:t>
      </w:r>
      <w:r w:rsidR="00EC69C5">
        <w:rPr>
          <w:sz w:val="22"/>
          <w:lang w:val="it-CH"/>
        </w:rPr>
        <w:t xml:space="preserve"> </w:t>
      </w:r>
      <w:r w:rsidR="0086712B">
        <w:rPr>
          <w:sz w:val="22"/>
          <w:lang w:val="it-CH"/>
        </w:rPr>
        <w:t xml:space="preserve">poter </w:t>
      </w:r>
      <w:r w:rsidR="000829FB">
        <w:rPr>
          <w:sz w:val="22"/>
          <w:lang w:val="it-CH"/>
        </w:rPr>
        <w:t xml:space="preserve">effettuare. Inoltre sia il manager di categoria che chi ha inoltrato la richiesta </w:t>
      </w:r>
      <w:r w:rsidR="009443F9">
        <w:rPr>
          <w:sz w:val="22"/>
          <w:lang w:val="it-CH"/>
        </w:rPr>
        <w:t>devono</w:t>
      </w:r>
      <w:r w:rsidR="000829FB">
        <w:rPr>
          <w:sz w:val="22"/>
          <w:lang w:val="it-CH"/>
        </w:rPr>
        <w:t xml:space="preserve"> poter gestire quest’ultima seguendola nel suo ciclo di vita e nel caso </w:t>
      </w:r>
      <w:r w:rsidR="00D77C6D">
        <w:rPr>
          <w:sz w:val="22"/>
          <w:lang w:val="it-CH"/>
        </w:rPr>
        <w:t>modificandone</w:t>
      </w:r>
      <w:r w:rsidR="000829FB">
        <w:rPr>
          <w:sz w:val="22"/>
          <w:lang w:val="it-CH"/>
        </w:rPr>
        <w:t xml:space="preserve"> i dati</w:t>
      </w:r>
      <w:r w:rsidR="00D77C6D">
        <w:rPr>
          <w:sz w:val="22"/>
          <w:lang w:val="it-CH"/>
        </w:rPr>
        <w:t xml:space="preserve"> principali ed eventuali persone iscritte al corso</w:t>
      </w:r>
      <w:r w:rsidR="000829FB">
        <w:rPr>
          <w:sz w:val="22"/>
          <w:lang w:val="it-CH"/>
        </w:rPr>
        <w:t>.</w:t>
      </w:r>
    </w:p>
    <w:p w14:paraId="295B55F1" w14:textId="77777777" w:rsidR="00D77C6D" w:rsidRDefault="00D77C6D" w:rsidP="008D3833">
      <w:pPr>
        <w:pStyle w:val="SUPSITestoArial10"/>
        <w:jc w:val="both"/>
        <w:rPr>
          <w:sz w:val="22"/>
          <w:lang w:val="it-CH"/>
        </w:rPr>
      </w:pPr>
      <w:r>
        <w:rPr>
          <w:sz w:val="22"/>
          <w:lang w:val="it-CH"/>
        </w:rPr>
        <w:t>Gli utenti devono poter:</w:t>
      </w:r>
    </w:p>
    <w:p w14:paraId="2FFCBC38" w14:textId="77777777" w:rsidR="00D77C6D" w:rsidRDefault="00D77C6D" w:rsidP="008D3833">
      <w:pPr>
        <w:pStyle w:val="SUPSITestoArial10"/>
        <w:jc w:val="both"/>
        <w:rPr>
          <w:sz w:val="22"/>
          <w:lang w:val="it-CH"/>
        </w:rPr>
      </w:pPr>
    </w:p>
    <w:p w14:paraId="0DCD76A1" w14:textId="77777777" w:rsidR="00D77C6D" w:rsidRPr="00D77C6D" w:rsidRDefault="00D77C6D" w:rsidP="00D77C6D">
      <w:pPr>
        <w:pStyle w:val="SUPSITestoArial10"/>
        <w:numPr>
          <w:ilvl w:val="0"/>
          <w:numId w:val="38"/>
        </w:numPr>
        <w:jc w:val="both"/>
        <w:rPr>
          <w:sz w:val="22"/>
          <w:lang w:val="it-CH"/>
        </w:rPr>
      </w:pPr>
      <w:r>
        <w:rPr>
          <w:sz w:val="22"/>
          <w:lang w:val="it-CH"/>
        </w:rPr>
        <w:t xml:space="preserve">Cancellare un corso esistente – All’utente va presentata una vista di tutti i corsi nei quali è personalmente coinvolto con il ruolo di </w:t>
      </w:r>
      <w:r w:rsidRPr="00D77C6D">
        <w:rPr>
          <w:i/>
          <w:sz w:val="22"/>
          <w:lang w:val="it-CH"/>
        </w:rPr>
        <w:t>Docente</w:t>
      </w:r>
      <w:r>
        <w:rPr>
          <w:i/>
          <w:sz w:val="22"/>
          <w:lang w:val="it-CH"/>
        </w:rPr>
        <w:t xml:space="preserve"> </w:t>
      </w:r>
      <w:r>
        <w:rPr>
          <w:sz w:val="22"/>
          <w:lang w:val="it-CH"/>
        </w:rPr>
        <w:t xml:space="preserve">o </w:t>
      </w:r>
      <w:r>
        <w:rPr>
          <w:i/>
          <w:sz w:val="22"/>
          <w:lang w:val="it-CH"/>
        </w:rPr>
        <w:t>Assistente</w:t>
      </w:r>
      <w:r>
        <w:rPr>
          <w:sz w:val="22"/>
          <w:lang w:val="it-CH"/>
        </w:rPr>
        <w:t xml:space="preserve"> sul database di Moodle. Dopo avero fatto la propria selezione un messaggio di allerta deve chied</w:t>
      </w:r>
      <w:r w:rsidR="00D1613C">
        <w:rPr>
          <w:sz w:val="22"/>
          <w:lang w:val="it-CH"/>
        </w:rPr>
        <w:t>e</w:t>
      </w:r>
      <w:r>
        <w:rPr>
          <w:sz w:val="22"/>
          <w:lang w:val="it-CH"/>
        </w:rPr>
        <w:t>re conferma per effettuare l’inoltro della cancellazione.</w:t>
      </w:r>
    </w:p>
    <w:p w14:paraId="1E4CC081" w14:textId="77777777" w:rsidR="00D77C6D" w:rsidRDefault="00D77C6D" w:rsidP="00D77C6D">
      <w:pPr>
        <w:pStyle w:val="SUPSITestoArial10"/>
        <w:ind w:left="360"/>
        <w:jc w:val="both"/>
        <w:rPr>
          <w:sz w:val="22"/>
          <w:lang w:val="it-CH"/>
        </w:rPr>
      </w:pPr>
    </w:p>
    <w:p w14:paraId="0181C951" w14:textId="77777777" w:rsidR="00D77C6D" w:rsidRDefault="00D77C6D" w:rsidP="00D77C6D">
      <w:pPr>
        <w:pStyle w:val="SUPSITestoArial10"/>
        <w:numPr>
          <w:ilvl w:val="0"/>
          <w:numId w:val="38"/>
        </w:numPr>
        <w:jc w:val="both"/>
        <w:rPr>
          <w:sz w:val="22"/>
          <w:lang w:val="it-CH"/>
        </w:rPr>
      </w:pPr>
      <w:r>
        <w:rPr>
          <w:sz w:val="22"/>
          <w:lang w:val="it-CH"/>
        </w:rPr>
        <w:t xml:space="preserve">Clonare un corso esistente – Come per la cancellazione di un corso all’utente va presentata una vista di tutti i corsi nei quali è personalmente coinvolto prendendo i risultati dal database di Moodle. Dopo la scelta una vista di </w:t>
      </w:r>
      <w:r>
        <w:rPr>
          <w:i/>
          <w:sz w:val="22"/>
          <w:lang w:val="it-CH"/>
        </w:rPr>
        <w:t>Resume</w:t>
      </w:r>
      <w:r>
        <w:rPr>
          <w:sz w:val="22"/>
          <w:lang w:val="it-CH"/>
        </w:rPr>
        <w:t xml:space="preserve"> deve permettere di cambiare i dati essenziali del corso da clonare</w:t>
      </w:r>
      <w:r w:rsidR="00770DE1">
        <w:rPr>
          <w:sz w:val="22"/>
          <w:lang w:val="it-CH"/>
        </w:rPr>
        <w:t xml:space="preserve"> come </w:t>
      </w:r>
      <w:r w:rsidRPr="00D77C6D">
        <w:rPr>
          <w:i/>
          <w:sz w:val="22"/>
          <w:lang w:val="it-CH"/>
        </w:rPr>
        <w:t>titolo</w:t>
      </w:r>
      <w:r>
        <w:rPr>
          <w:sz w:val="22"/>
          <w:lang w:val="it-CH"/>
        </w:rPr>
        <w:t>,</w:t>
      </w:r>
      <w:r w:rsidR="00770DE1">
        <w:rPr>
          <w:sz w:val="22"/>
          <w:lang w:val="it-CH"/>
        </w:rPr>
        <w:t xml:space="preserve"> </w:t>
      </w:r>
      <w:r>
        <w:rPr>
          <w:i/>
          <w:sz w:val="22"/>
          <w:lang w:val="it-CH"/>
        </w:rPr>
        <w:t>nome breve</w:t>
      </w:r>
      <w:r>
        <w:rPr>
          <w:sz w:val="22"/>
          <w:lang w:val="it-CH"/>
        </w:rPr>
        <w:t>,</w:t>
      </w:r>
      <w:r w:rsidR="00770DE1">
        <w:rPr>
          <w:sz w:val="22"/>
          <w:lang w:val="it-CH"/>
        </w:rPr>
        <w:t xml:space="preserve"> </w:t>
      </w:r>
      <w:r w:rsidR="00770DE1">
        <w:rPr>
          <w:i/>
          <w:sz w:val="22"/>
          <w:lang w:val="it-CH"/>
        </w:rPr>
        <w:t>categoria</w:t>
      </w:r>
      <w:r w:rsidR="00770DE1">
        <w:rPr>
          <w:sz w:val="22"/>
          <w:lang w:val="it-CH"/>
        </w:rPr>
        <w:t xml:space="preserve">, </w:t>
      </w:r>
      <w:r w:rsidR="00770DE1">
        <w:rPr>
          <w:i/>
          <w:sz w:val="22"/>
          <w:lang w:val="it-CH"/>
        </w:rPr>
        <w:t>docenti iscritti</w:t>
      </w:r>
      <w:r w:rsidR="00770DE1">
        <w:rPr>
          <w:sz w:val="22"/>
          <w:lang w:val="it-CH"/>
        </w:rPr>
        <w:t xml:space="preserve"> e </w:t>
      </w:r>
      <w:r w:rsidR="00770DE1">
        <w:rPr>
          <w:i/>
          <w:sz w:val="22"/>
          <w:lang w:val="it-CH"/>
        </w:rPr>
        <w:t>assistenti iscritti.</w:t>
      </w:r>
    </w:p>
    <w:p w14:paraId="6B14E198" w14:textId="77777777" w:rsidR="00D77C6D" w:rsidRDefault="00D77C6D" w:rsidP="00D77C6D">
      <w:pPr>
        <w:pStyle w:val="SUPSITestoArial10"/>
        <w:ind w:left="360"/>
        <w:jc w:val="both"/>
        <w:rPr>
          <w:sz w:val="22"/>
          <w:lang w:val="it-CH"/>
        </w:rPr>
      </w:pPr>
    </w:p>
    <w:p w14:paraId="1B1F74C4" w14:textId="77777777" w:rsidR="00CE2932" w:rsidRDefault="00770DE1" w:rsidP="00D1613C">
      <w:pPr>
        <w:pStyle w:val="SUPSITestoArial10"/>
        <w:numPr>
          <w:ilvl w:val="0"/>
          <w:numId w:val="38"/>
        </w:numPr>
        <w:jc w:val="both"/>
        <w:rPr>
          <w:sz w:val="22"/>
          <w:lang w:val="it-CH"/>
        </w:rPr>
      </w:pPr>
      <w:r>
        <w:rPr>
          <w:sz w:val="22"/>
          <w:lang w:val="it-CH"/>
        </w:rPr>
        <w:t>Creazione di un corso</w:t>
      </w:r>
      <w:r w:rsidR="00C6294D">
        <w:rPr>
          <w:sz w:val="22"/>
          <w:lang w:val="it-CH"/>
        </w:rPr>
        <w:t xml:space="preserve"> – </w:t>
      </w:r>
      <w:r w:rsidR="00CF795C">
        <w:rPr>
          <w:sz w:val="22"/>
          <w:lang w:val="it-CH"/>
        </w:rPr>
        <w:t xml:space="preserve">In una prima fase l’utente puó scegliere tra i corsi presenti sul database di SUPSI e USI ma non sono ancora presenti all’interno di ICorsi. Va fatta distinzione tra i corsi </w:t>
      </w:r>
      <w:r w:rsidR="00143351">
        <w:rPr>
          <w:sz w:val="22"/>
          <w:lang w:val="it-CH"/>
        </w:rPr>
        <w:t>con il quale l’utente ha una relazione con il proprio ruolo e gli altri</w:t>
      </w:r>
      <w:r w:rsidR="00F5305D">
        <w:rPr>
          <w:sz w:val="22"/>
          <w:lang w:val="it-CH"/>
        </w:rPr>
        <w:t xml:space="preserve"> ed é inoltre richiesto un filtro a stringhe per facilitare l’</w:t>
      </w:r>
      <w:r w:rsidR="00CE2932">
        <w:rPr>
          <w:sz w:val="22"/>
          <w:lang w:val="it-CH"/>
        </w:rPr>
        <w:t>utente nella ricerca</w:t>
      </w:r>
      <w:r w:rsidR="00143351">
        <w:rPr>
          <w:sz w:val="22"/>
          <w:lang w:val="it-CH"/>
        </w:rPr>
        <w:t>.</w:t>
      </w:r>
      <w:r w:rsidR="00F5305D">
        <w:rPr>
          <w:sz w:val="22"/>
          <w:lang w:val="it-CH"/>
        </w:rPr>
        <w:t xml:space="preserve"> </w:t>
      </w:r>
      <w:r w:rsidR="00D1613C">
        <w:rPr>
          <w:sz w:val="22"/>
          <w:lang w:val="it-CH"/>
        </w:rPr>
        <w:t xml:space="preserve">Secondariamente l’utente deve poter creare un corso senza partire da nessun dato iniziale, specificando quindi tutti i parametri necessari per la succesiva creazione da parte di un </w:t>
      </w:r>
      <w:r w:rsidR="00D1613C">
        <w:rPr>
          <w:i/>
          <w:sz w:val="22"/>
          <w:lang w:val="it-CH"/>
        </w:rPr>
        <w:t>manager</w:t>
      </w:r>
      <w:r w:rsidR="00D1613C">
        <w:rPr>
          <w:sz w:val="22"/>
          <w:lang w:val="it-CH"/>
        </w:rPr>
        <w:t xml:space="preserve">. Anche questa tipologia di richiesta termina in una vista di </w:t>
      </w:r>
      <w:r w:rsidR="00D1613C">
        <w:rPr>
          <w:i/>
          <w:sz w:val="22"/>
          <w:lang w:val="it-CH"/>
        </w:rPr>
        <w:t>Resume</w:t>
      </w:r>
      <w:r w:rsidR="00D1613C">
        <w:rPr>
          <w:sz w:val="22"/>
          <w:lang w:val="it-CH"/>
        </w:rPr>
        <w:t xml:space="preserve"> per le ult</w:t>
      </w:r>
      <w:r w:rsidR="00CE2932">
        <w:rPr>
          <w:sz w:val="22"/>
          <w:lang w:val="it-CH"/>
        </w:rPr>
        <w:t xml:space="preserve">ime modifiche e la </w:t>
      </w:r>
      <w:r w:rsidR="00D1613C">
        <w:rPr>
          <w:sz w:val="22"/>
          <w:lang w:val="it-CH"/>
        </w:rPr>
        <w:t>conferma</w:t>
      </w:r>
      <w:r w:rsidR="00CE2932">
        <w:rPr>
          <w:sz w:val="22"/>
          <w:lang w:val="it-CH"/>
        </w:rPr>
        <w:t xml:space="preserve"> finale</w:t>
      </w:r>
    </w:p>
    <w:p w14:paraId="20CF3B7A" w14:textId="77777777" w:rsidR="00CE2932" w:rsidRDefault="00CE2932" w:rsidP="00CE2932">
      <w:pPr>
        <w:pStyle w:val="SUPSITestoArial10"/>
        <w:jc w:val="both"/>
        <w:rPr>
          <w:sz w:val="22"/>
          <w:lang w:val="it-CH"/>
        </w:rPr>
      </w:pPr>
    </w:p>
    <w:p w14:paraId="49297A9B" w14:textId="77777777" w:rsidR="00D1613C" w:rsidRDefault="00CE2932" w:rsidP="00D1613C">
      <w:pPr>
        <w:pStyle w:val="SUPSITestoArial10"/>
        <w:numPr>
          <w:ilvl w:val="0"/>
          <w:numId w:val="38"/>
        </w:numPr>
        <w:jc w:val="both"/>
        <w:rPr>
          <w:sz w:val="22"/>
          <w:lang w:val="it-CH"/>
        </w:rPr>
      </w:pPr>
      <w:r>
        <w:rPr>
          <w:sz w:val="22"/>
          <w:lang w:val="it-CH"/>
        </w:rPr>
        <w:t>Gestione richieste</w:t>
      </w:r>
    </w:p>
    <w:p w14:paraId="57516A7E" w14:textId="77777777" w:rsidR="00CE2932" w:rsidRDefault="00CE2932" w:rsidP="00CE2932">
      <w:pPr>
        <w:pStyle w:val="SUPSITestoArial10"/>
        <w:jc w:val="both"/>
        <w:rPr>
          <w:sz w:val="22"/>
          <w:lang w:val="it-CH"/>
        </w:rPr>
      </w:pPr>
    </w:p>
    <w:p w14:paraId="696F49F9" w14:textId="77777777" w:rsidR="00CE2932" w:rsidRDefault="00CE2932" w:rsidP="00CE2932">
      <w:pPr>
        <w:pStyle w:val="SUPSITestoArial10"/>
        <w:numPr>
          <w:ilvl w:val="1"/>
          <w:numId w:val="38"/>
        </w:numPr>
        <w:jc w:val="both"/>
        <w:rPr>
          <w:sz w:val="22"/>
          <w:lang w:val="it-CH"/>
        </w:rPr>
      </w:pPr>
      <w:r>
        <w:rPr>
          <w:sz w:val="22"/>
          <w:lang w:val="it-CH"/>
        </w:rPr>
        <w:t>User – Ad un utente con ruolo docente o assistente viene garantita la gestione delle proprie richiete effetuate, ha la possibilitá di modificarne i dati e</w:t>
      </w:r>
      <w:r w:rsidR="008C2938">
        <w:rPr>
          <w:sz w:val="22"/>
          <w:lang w:val="it-CH"/>
        </w:rPr>
        <w:t xml:space="preserve"> salvarne i cambiamenti oppure di cancellarla.</w:t>
      </w:r>
    </w:p>
    <w:p w14:paraId="6D75CC5E" w14:textId="77777777" w:rsidR="008C2938" w:rsidRPr="00D1613C" w:rsidRDefault="008C2938" w:rsidP="00CE2932">
      <w:pPr>
        <w:pStyle w:val="SUPSITestoArial10"/>
        <w:numPr>
          <w:ilvl w:val="1"/>
          <w:numId w:val="38"/>
        </w:numPr>
        <w:jc w:val="both"/>
        <w:rPr>
          <w:sz w:val="22"/>
          <w:lang w:val="it-CH"/>
        </w:rPr>
      </w:pPr>
      <w:r>
        <w:rPr>
          <w:sz w:val="22"/>
          <w:lang w:val="it-CH"/>
        </w:rPr>
        <w:t>Manager – Ad un utente con ruolo di manager viene invece datto accesso alla gestione dei dati e dello stato delle richieste di tutti gli utenti.</w:t>
      </w:r>
    </w:p>
    <w:p w14:paraId="5B2E161A" w14:textId="77777777" w:rsidR="00C6294D" w:rsidRDefault="00C6294D" w:rsidP="00C6294D">
      <w:pPr>
        <w:pStyle w:val="SUPSITestoArial10"/>
        <w:jc w:val="both"/>
        <w:rPr>
          <w:sz w:val="22"/>
          <w:lang w:val="it-CH"/>
        </w:rPr>
      </w:pPr>
    </w:p>
    <w:p w14:paraId="031E0EB2" w14:textId="77777777" w:rsidR="009D5997" w:rsidRDefault="008D3833" w:rsidP="009D5997">
      <w:pPr>
        <w:pStyle w:val="Titolo1"/>
        <w:rPr>
          <w:rStyle w:val="Enfasigrassetto"/>
          <w:sz w:val="48"/>
          <w:szCs w:val="48"/>
        </w:rPr>
      </w:pPr>
      <w:r w:rsidRPr="009D5997">
        <w:rPr>
          <w:lang w:val="it-CH"/>
        </w:rPr>
        <w:br w:type="page"/>
      </w:r>
      <w:r w:rsidR="00E440B6" w:rsidRPr="009D5997">
        <w:rPr>
          <w:rStyle w:val="Enfasigrassetto"/>
          <w:sz w:val="48"/>
          <w:szCs w:val="48"/>
        </w:rPr>
        <w:lastRenderedPageBreak/>
        <w:t>Architettura</w:t>
      </w:r>
      <w:r w:rsidR="0069279F" w:rsidRPr="009D5997">
        <w:rPr>
          <w:rStyle w:val="Enfasigrassetto"/>
          <w:sz w:val="48"/>
          <w:szCs w:val="48"/>
        </w:rPr>
        <w:t xml:space="preserve"> </w:t>
      </w:r>
      <w:bookmarkStart w:id="0" w:name="_Toc300833159"/>
      <w:bookmarkStart w:id="1" w:name="_Toc317511467"/>
      <w:bookmarkEnd w:id="0"/>
    </w:p>
    <w:p w14:paraId="2BC7070E" w14:textId="77777777" w:rsidR="009D5997" w:rsidRPr="009D5997" w:rsidRDefault="009D5997" w:rsidP="009D5997">
      <w:pPr>
        <w:pStyle w:val="Titolo2"/>
        <w:rPr>
          <w:sz w:val="48"/>
          <w:szCs w:val="48"/>
        </w:rPr>
      </w:pPr>
      <w:r>
        <w:t xml:space="preserve"> </w:t>
      </w:r>
      <w:bookmarkEnd w:id="1"/>
      <w:r w:rsidR="00E440B6">
        <w:t>Diagramma delle classi</w:t>
      </w:r>
    </w:p>
    <w:p w14:paraId="0D5256DD" w14:textId="0D666E0B" w:rsidR="009D5997" w:rsidRPr="009D5997" w:rsidRDefault="00E440B6" w:rsidP="009D5997">
      <w:pPr>
        <w:pStyle w:val="Titolo3"/>
        <w:rPr>
          <w:sz w:val="48"/>
          <w:szCs w:val="48"/>
        </w:rPr>
      </w:pPr>
      <w:r>
        <w:t xml:space="preserve">Classi di </w:t>
      </w:r>
      <w:r w:rsidR="003D474B">
        <w:t>mapping</w:t>
      </w:r>
      <w:r>
        <w:t xml:space="preserve"> con il database</w:t>
      </w:r>
    </w:p>
    <w:p w14:paraId="2FBC4BBD" w14:textId="77777777" w:rsidR="009D5997" w:rsidRPr="009D5997" w:rsidRDefault="009D5997" w:rsidP="009D5997"/>
    <w:p w14:paraId="7EBD7BB9" w14:textId="77777777" w:rsidR="00E440B6" w:rsidRDefault="00E440B6" w:rsidP="000366F1">
      <w:pPr>
        <w:pStyle w:val="SUPSITestoArial10"/>
        <w:rPr>
          <w:lang w:val="it-CH"/>
        </w:rPr>
      </w:pPr>
      <w:r>
        <w:rPr>
          <w:lang w:val="it-CH"/>
        </w:rPr>
        <w:t>Le classi usate per la gestione del database del plugin sono:</w:t>
      </w:r>
    </w:p>
    <w:p w14:paraId="76AC5E8E" w14:textId="77777777" w:rsidR="00E440B6" w:rsidRDefault="00E440B6" w:rsidP="000366F1">
      <w:pPr>
        <w:pStyle w:val="SUPSITestoArial10"/>
        <w:rPr>
          <w:lang w:val="it-CH"/>
        </w:rPr>
      </w:pPr>
    </w:p>
    <w:p w14:paraId="548ABA8C" w14:textId="77777777" w:rsidR="00E440B6" w:rsidRDefault="00E440B6" w:rsidP="00E440B6">
      <w:pPr>
        <w:pStyle w:val="SUPSITestoArial10"/>
        <w:numPr>
          <w:ilvl w:val="0"/>
          <w:numId w:val="42"/>
        </w:numPr>
        <w:rPr>
          <w:lang w:val="it-CH"/>
        </w:rPr>
      </w:pPr>
      <w:r>
        <w:rPr>
          <w:lang w:val="it-CH"/>
        </w:rPr>
        <w:t>Riciesta</w:t>
      </w:r>
    </w:p>
    <w:p w14:paraId="332AAC5C" w14:textId="0F76B4B4" w:rsidR="00E440B6" w:rsidRDefault="00E440B6" w:rsidP="00E440B6">
      <w:pPr>
        <w:pStyle w:val="SUPSITestoArial10"/>
        <w:ind w:left="360"/>
        <w:rPr>
          <w:lang w:val="it-CH"/>
        </w:rPr>
      </w:pPr>
      <w:r>
        <w:rPr>
          <w:lang w:val="it-CH"/>
        </w:rPr>
        <w:t>O</w:t>
      </w:r>
      <w:r>
        <w:rPr>
          <w:lang w:val="it-CH"/>
        </w:rPr>
        <w:t>ggetto che fa da interfaccia con la tab</w:t>
      </w:r>
      <w:r>
        <w:rPr>
          <w:lang w:val="it-CH"/>
        </w:rPr>
        <w:t>ella mdl_lcl_courseseditor_richiesta</w:t>
      </w:r>
    </w:p>
    <w:p w14:paraId="7EDB95EF" w14:textId="77777777" w:rsidR="00E440B6" w:rsidRDefault="00E440B6" w:rsidP="00E440B6">
      <w:pPr>
        <w:pStyle w:val="SUPSITestoArial10"/>
        <w:ind w:left="1468"/>
        <w:rPr>
          <w:lang w:val="it-CH"/>
        </w:rPr>
      </w:pPr>
    </w:p>
    <w:p w14:paraId="3E917586" w14:textId="31295805" w:rsidR="00E440B6" w:rsidRDefault="00E440B6" w:rsidP="00E440B6">
      <w:pPr>
        <w:pStyle w:val="SUPSITestoArial10"/>
        <w:numPr>
          <w:ilvl w:val="0"/>
          <w:numId w:val="42"/>
        </w:numPr>
        <w:rPr>
          <w:lang w:val="it-CH"/>
        </w:rPr>
      </w:pPr>
      <w:r>
        <w:rPr>
          <w:lang w:val="it-CH"/>
        </w:rPr>
        <w:t>Corso</w:t>
      </w:r>
    </w:p>
    <w:p w14:paraId="4DB4688B" w14:textId="71BAC959" w:rsidR="00E440B6" w:rsidRDefault="00E440B6" w:rsidP="00E440B6">
      <w:pPr>
        <w:pStyle w:val="SUPSITestoArial10"/>
        <w:ind w:left="360"/>
        <w:rPr>
          <w:lang w:val="it-CH"/>
        </w:rPr>
      </w:pPr>
      <w:r>
        <w:rPr>
          <w:lang w:val="it-CH"/>
        </w:rPr>
        <w:t>Oggetto che fa da interfaccia con la tabella mdl_lcl_courseseditor_corso</w:t>
      </w:r>
    </w:p>
    <w:p w14:paraId="25CB58B0" w14:textId="77777777" w:rsidR="00E440B6" w:rsidRDefault="00E440B6" w:rsidP="00E440B6">
      <w:pPr>
        <w:pStyle w:val="SUPSITestoArial10"/>
        <w:ind w:left="360"/>
        <w:rPr>
          <w:lang w:val="it-CH"/>
        </w:rPr>
      </w:pPr>
    </w:p>
    <w:p w14:paraId="1B4E97FC" w14:textId="374F78D7" w:rsidR="00E440B6" w:rsidRDefault="00E440B6" w:rsidP="00E440B6">
      <w:pPr>
        <w:pStyle w:val="SUPSITestoArial10"/>
        <w:numPr>
          <w:ilvl w:val="0"/>
          <w:numId w:val="42"/>
        </w:numPr>
        <w:rPr>
          <w:lang w:val="it-CH"/>
        </w:rPr>
      </w:pPr>
      <w:r>
        <w:rPr>
          <w:lang w:val="it-CH"/>
        </w:rPr>
        <w:t>UserCorso</w:t>
      </w:r>
    </w:p>
    <w:p w14:paraId="3ED9B877" w14:textId="3D22EA4E" w:rsidR="00E440B6" w:rsidRDefault="00E440B6" w:rsidP="00E440B6">
      <w:pPr>
        <w:pStyle w:val="SUPSITestoArial10"/>
        <w:ind w:left="360"/>
        <w:rPr>
          <w:lang w:val="it-CH"/>
        </w:rPr>
      </w:pPr>
      <w:r>
        <w:rPr>
          <w:lang w:val="it-CH"/>
        </w:rPr>
        <w:t>O</w:t>
      </w:r>
      <w:r>
        <w:rPr>
          <w:lang w:val="it-CH"/>
        </w:rPr>
        <w:t>ggetto che fa da interfaccia con la tabella mdl_lcl_courseseditor_corso</w:t>
      </w:r>
      <w:r>
        <w:rPr>
          <w:lang w:val="it-CH"/>
        </w:rPr>
        <w:t>_user</w:t>
      </w:r>
    </w:p>
    <w:p w14:paraId="05162D6F" w14:textId="77777777" w:rsidR="00E440B6" w:rsidRDefault="00E440B6" w:rsidP="00E440B6">
      <w:pPr>
        <w:pStyle w:val="SUPSITestoArial10"/>
        <w:ind w:left="360"/>
        <w:rPr>
          <w:lang w:val="it-CH"/>
        </w:rPr>
      </w:pPr>
    </w:p>
    <w:p w14:paraId="1A227782" w14:textId="77777777" w:rsidR="00E440B6" w:rsidRPr="00E440B6" w:rsidRDefault="00E440B6" w:rsidP="00E440B6">
      <w:pPr>
        <w:pStyle w:val="SUPSITestoArial10"/>
        <w:ind w:left="1468"/>
        <w:rPr>
          <w:lang w:val="it-CH"/>
        </w:rPr>
      </w:pPr>
    </w:p>
    <w:p w14:paraId="35F2B148" w14:textId="5A706DC9" w:rsidR="000366F1" w:rsidRPr="00801485" w:rsidRDefault="000366F1" w:rsidP="000366F1">
      <w:pPr>
        <w:pStyle w:val="Didascalia"/>
        <w:rPr>
          <w:rFonts w:ascii="Arial" w:hAnsi="Arial" w:cs="Arial"/>
          <w:lang w:val="it-CH"/>
        </w:rPr>
      </w:pPr>
      <w:bookmarkStart w:id="2" w:name="_Ref300827237"/>
      <w:bookmarkStart w:id="3" w:name="_Ref300219572"/>
      <w:r w:rsidRPr="002E283F">
        <w:rPr>
          <w:rFonts w:ascii="Arial" w:hAnsi="Arial" w:cs="Arial"/>
          <w:lang w:val="it-CH"/>
        </w:rPr>
        <w:t xml:space="preserve">Figura </w:t>
      </w:r>
      <w:r w:rsidR="007E5B62" w:rsidRPr="002E283F">
        <w:rPr>
          <w:rFonts w:ascii="Arial" w:hAnsi="Arial" w:cs="Arial"/>
          <w:lang w:val="it-CH"/>
        </w:rPr>
        <w:fldChar w:fldCharType="begin"/>
      </w:r>
      <w:r w:rsidRPr="002E283F">
        <w:rPr>
          <w:rFonts w:ascii="Arial" w:hAnsi="Arial" w:cs="Arial"/>
          <w:lang w:val="it-CH"/>
        </w:rPr>
        <w:instrText xml:space="preserve"> STYLEREF 1 \s </w:instrText>
      </w:r>
      <w:r w:rsidR="007E5B62" w:rsidRPr="002E283F">
        <w:rPr>
          <w:rFonts w:ascii="Arial" w:hAnsi="Arial" w:cs="Arial"/>
          <w:lang w:val="it-CH"/>
        </w:rPr>
        <w:fldChar w:fldCharType="separate"/>
      </w:r>
      <w:r w:rsidR="0069279F">
        <w:rPr>
          <w:rFonts w:ascii="Arial" w:hAnsi="Arial" w:cs="Arial"/>
          <w:noProof/>
          <w:lang w:val="it-CH"/>
        </w:rPr>
        <w:t>0</w:t>
      </w:r>
      <w:r w:rsidR="007E5B62" w:rsidRPr="002E283F">
        <w:rPr>
          <w:rFonts w:ascii="Arial" w:hAnsi="Arial" w:cs="Arial"/>
          <w:lang w:val="it-CH"/>
        </w:rPr>
        <w:fldChar w:fldCharType="end"/>
      </w:r>
      <w:r w:rsidRPr="002E283F">
        <w:rPr>
          <w:rFonts w:ascii="Arial" w:hAnsi="Arial" w:cs="Arial"/>
          <w:lang w:val="it-CH"/>
        </w:rPr>
        <w:noBreakHyphen/>
      </w:r>
      <w:r w:rsidR="007E5B62" w:rsidRPr="002E283F">
        <w:rPr>
          <w:rFonts w:ascii="Arial" w:hAnsi="Arial" w:cs="Arial"/>
          <w:lang w:val="it-CH"/>
        </w:rPr>
        <w:fldChar w:fldCharType="begin"/>
      </w:r>
      <w:r w:rsidRPr="002E283F">
        <w:rPr>
          <w:rFonts w:ascii="Arial" w:hAnsi="Arial" w:cs="Arial"/>
          <w:lang w:val="it-CH"/>
        </w:rPr>
        <w:instrText xml:space="preserve"> SEQ Figura \* ARABIC \s 1 </w:instrText>
      </w:r>
      <w:r w:rsidR="007E5B62" w:rsidRPr="002E283F">
        <w:rPr>
          <w:rFonts w:ascii="Arial" w:hAnsi="Arial" w:cs="Arial"/>
          <w:lang w:val="it-CH"/>
        </w:rPr>
        <w:fldChar w:fldCharType="separate"/>
      </w:r>
      <w:r w:rsidR="0069279F">
        <w:rPr>
          <w:rFonts w:ascii="Arial" w:hAnsi="Arial" w:cs="Arial"/>
          <w:noProof/>
          <w:lang w:val="it-CH"/>
        </w:rPr>
        <w:t>1</w:t>
      </w:r>
      <w:r w:rsidR="007E5B62" w:rsidRPr="002E283F">
        <w:rPr>
          <w:rFonts w:ascii="Arial" w:hAnsi="Arial" w:cs="Arial"/>
          <w:lang w:val="it-CH"/>
        </w:rPr>
        <w:fldChar w:fldCharType="end"/>
      </w:r>
      <w:bookmarkEnd w:id="2"/>
      <w:r w:rsidRPr="002E283F">
        <w:rPr>
          <w:rFonts w:ascii="Arial" w:hAnsi="Arial" w:cs="Arial"/>
          <w:lang w:val="it-CH"/>
        </w:rPr>
        <w:t xml:space="preserve">: </w:t>
      </w:r>
      <w:bookmarkEnd w:id="3"/>
      <w:r w:rsidR="00E440B6">
        <w:rPr>
          <w:rFonts w:ascii="Arial" w:hAnsi="Arial" w:cs="Arial"/>
          <w:lang w:val="it-CH"/>
        </w:rPr>
        <w:t>Diagramma delle classi di mapping con il DataBase</w:t>
      </w:r>
    </w:p>
    <w:p w14:paraId="0AEAA72F" w14:textId="42CB95DD" w:rsidR="000366F1" w:rsidRPr="002E283F" w:rsidRDefault="00E440B6" w:rsidP="000366F1">
      <w:pPr>
        <w:pStyle w:val="Corpotesto"/>
        <w:jc w:val="center"/>
        <w:rPr>
          <w:rFonts w:ascii="Arial" w:hAnsi="Arial" w:cs="Arial"/>
          <w:color w:val="000000"/>
          <w:sz w:val="18"/>
          <w:szCs w:val="18"/>
        </w:rPr>
      </w:pPr>
      <w:r>
        <w:rPr>
          <w:rFonts w:ascii="Arial" w:hAnsi="Arial" w:cs="Arial"/>
          <w:noProof/>
          <w:color w:val="000000"/>
          <w:sz w:val="18"/>
          <w:szCs w:val="18"/>
          <w:lang w:eastAsia="it-IT"/>
        </w:rPr>
        <w:drawing>
          <wp:inline distT="0" distB="0" distL="0" distR="0" wp14:anchorId="1741051F" wp14:editId="17D5124E">
            <wp:extent cx="5756275" cy="4582795"/>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23 alle 23.01.19.png"/>
                    <pic:cNvPicPr/>
                  </pic:nvPicPr>
                  <pic:blipFill>
                    <a:blip r:embed="rId8">
                      <a:extLst>
                        <a:ext uri="{28A0092B-C50C-407E-A947-70E740481C1C}">
                          <a14:useLocalDpi xmlns:a14="http://schemas.microsoft.com/office/drawing/2010/main" val="0"/>
                        </a:ext>
                      </a:extLst>
                    </a:blip>
                    <a:stretch>
                      <a:fillRect/>
                    </a:stretch>
                  </pic:blipFill>
                  <pic:spPr>
                    <a:xfrm>
                      <a:off x="0" y="0"/>
                      <a:ext cx="5756275" cy="4582795"/>
                    </a:xfrm>
                    <a:prstGeom prst="rect">
                      <a:avLst/>
                    </a:prstGeom>
                  </pic:spPr>
                </pic:pic>
              </a:graphicData>
            </a:graphic>
          </wp:inline>
        </w:drawing>
      </w:r>
    </w:p>
    <w:p w14:paraId="20BC4B45" w14:textId="5BE3B9EF" w:rsidR="003D474B" w:rsidRDefault="003D474B" w:rsidP="009D5997">
      <w:pPr>
        <w:pStyle w:val="Corpotesto"/>
        <w:rPr>
          <w:rFonts w:ascii="Arial" w:hAnsi="Arial" w:cs="Arial"/>
          <w:lang w:val="it-CH"/>
        </w:rPr>
      </w:pPr>
    </w:p>
    <w:p w14:paraId="6510AF15" w14:textId="648087DC" w:rsidR="009D5997" w:rsidRDefault="00F47978" w:rsidP="009D5997">
      <w:pPr>
        <w:pStyle w:val="Corpotesto"/>
        <w:rPr>
          <w:rFonts w:ascii="Arial" w:hAnsi="Arial" w:cs="Arial"/>
          <w:lang w:val="it-CH"/>
        </w:rPr>
      </w:pPr>
      <w:r>
        <w:rPr>
          <w:rFonts w:ascii="Arial" w:hAnsi="Arial" w:cs="Arial"/>
          <w:lang w:val="it-CH"/>
        </w:rPr>
        <w:lastRenderedPageBreak/>
        <w:t>Classi di collegamento con i web service</w:t>
      </w:r>
    </w:p>
    <w:p w14:paraId="62BB5905" w14:textId="4D95971C" w:rsidR="00F47978" w:rsidRDefault="009D5997" w:rsidP="00F47978">
      <w:pPr>
        <w:pStyle w:val="Titolo1"/>
        <w:numPr>
          <w:ilvl w:val="0"/>
          <w:numId w:val="0"/>
        </w:numPr>
        <w:ind w:left="432"/>
        <w:rPr>
          <w:lang w:val="it-CH"/>
        </w:rPr>
      </w:pPr>
      <w:r>
        <w:rPr>
          <w:noProof/>
          <w:lang w:eastAsia="it-IT"/>
        </w:rPr>
        <w:drawing>
          <wp:inline distT="0" distB="0" distL="0" distR="0" wp14:anchorId="6D636678" wp14:editId="6ACEADE5">
            <wp:extent cx="5410200" cy="6553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1-23 alle 23.08.19.png"/>
                    <pic:cNvPicPr/>
                  </pic:nvPicPr>
                  <pic:blipFill>
                    <a:blip r:embed="rId9">
                      <a:extLst>
                        <a:ext uri="{28A0092B-C50C-407E-A947-70E740481C1C}">
                          <a14:useLocalDpi xmlns:a14="http://schemas.microsoft.com/office/drawing/2010/main" val="0"/>
                        </a:ext>
                      </a:extLst>
                    </a:blip>
                    <a:stretch>
                      <a:fillRect/>
                    </a:stretch>
                  </pic:blipFill>
                  <pic:spPr>
                    <a:xfrm>
                      <a:off x="0" y="0"/>
                      <a:ext cx="5410200" cy="6553200"/>
                    </a:xfrm>
                    <a:prstGeom prst="rect">
                      <a:avLst/>
                    </a:prstGeom>
                  </pic:spPr>
                </pic:pic>
              </a:graphicData>
            </a:graphic>
          </wp:inline>
        </w:drawing>
      </w:r>
    </w:p>
    <w:p w14:paraId="7ED2E1EA" w14:textId="77777777" w:rsidR="00F47978" w:rsidRDefault="00F47978">
      <w:pPr>
        <w:spacing w:line="240" w:lineRule="auto"/>
        <w:rPr>
          <w:rFonts w:ascii="Arial" w:eastAsia="Times New Roman" w:hAnsi="Arial"/>
          <w:b/>
          <w:bCs/>
          <w:sz w:val="22"/>
          <w:szCs w:val="28"/>
          <w:lang w:val="it-CH"/>
        </w:rPr>
      </w:pPr>
      <w:r>
        <w:rPr>
          <w:lang w:val="it-CH"/>
        </w:rPr>
        <w:br w:type="page"/>
      </w:r>
    </w:p>
    <w:p w14:paraId="7C4A6870" w14:textId="29014B71" w:rsidR="009D5997" w:rsidRDefault="00F47978" w:rsidP="00F47978">
      <w:pPr>
        <w:pStyle w:val="Titolo1"/>
        <w:numPr>
          <w:ilvl w:val="0"/>
          <w:numId w:val="0"/>
        </w:numPr>
        <w:ind w:left="432"/>
        <w:rPr>
          <w:lang w:val="it-CH"/>
        </w:rPr>
      </w:pPr>
      <w:r>
        <w:rPr>
          <w:lang w:val="it-CH"/>
        </w:rPr>
        <w:lastRenderedPageBreak/>
        <w:t>Classi di gestione dei form</w:t>
      </w:r>
    </w:p>
    <w:p w14:paraId="1D0056F2" w14:textId="77777777" w:rsidR="00F47978" w:rsidRPr="00F47978" w:rsidRDefault="00F47978" w:rsidP="00F47978">
      <w:pPr>
        <w:rPr>
          <w:lang w:val="it-CH"/>
        </w:rPr>
      </w:pPr>
    </w:p>
    <w:p w14:paraId="53EF0783" w14:textId="77777777" w:rsidR="00F47978" w:rsidRDefault="00F47978" w:rsidP="00F47978">
      <w:pPr>
        <w:rPr>
          <w:lang w:val="it-CH"/>
        </w:rPr>
      </w:pPr>
      <w:r>
        <w:rPr>
          <w:noProof/>
          <w:lang w:eastAsia="it-IT"/>
        </w:rPr>
        <w:drawing>
          <wp:inline distT="0" distB="0" distL="0" distR="0" wp14:anchorId="16864E47" wp14:editId="6B5E556E">
            <wp:extent cx="5756275" cy="5479415"/>
            <wp:effectExtent l="0" t="0" r="9525"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1-23 alle 23.07.57.png"/>
                    <pic:cNvPicPr/>
                  </pic:nvPicPr>
                  <pic:blipFill>
                    <a:blip r:embed="rId10">
                      <a:extLst>
                        <a:ext uri="{28A0092B-C50C-407E-A947-70E740481C1C}">
                          <a14:useLocalDpi xmlns:a14="http://schemas.microsoft.com/office/drawing/2010/main" val="0"/>
                        </a:ext>
                      </a:extLst>
                    </a:blip>
                    <a:stretch>
                      <a:fillRect/>
                    </a:stretch>
                  </pic:blipFill>
                  <pic:spPr>
                    <a:xfrm>
                      <a:off x="0" y="0"/>
                      <a:ext cx="5756275" cy="5479415"/>
                    </a:xfrm>
                    <a:prstGeom prst="rect">
                      <a:avLst/>
                    </a:prstGeom>
                  </pic:spPr>
                </pic:pic>
              </a:graphicData>
            </a:graphic>
          </wp:inline>
        </w:drawing>
      </w:r>
    </w:p>
    <w:p w14:paraId="5F542385" w14:textId="77777777" w:rsidR="00F47978" w:rsidRDefault="00F47978">
      <w:pPr>
        <w:spacing w:line="240" w:lineRule="auto"/>
        <w:rPr>
          <w:lang w:val="it-CH"/>
        </w:rPr>
      </w:pPr>
      <w:r>
        <w:rPr>
          <w:lang w:val="it-CH"/>
        </w:rPr>
        <w:br w:type="page"/>
      </w:r>
    </w:p>
    <w:p w14:paraId="4A60DB18" w14:textId="140001DC" w:rsidR="009D5997" w:rsidRPr="009D5997" w:rsidRDefault="009D5997" w:rsidP="00F47978">
      <w:pPr>
        <w:rPr>
          <w:lang w:val="it-CH"/>
        </w:rPr>
      </w:pPr>
      <w:r>
        <w:rPr>
          <w:lang w:val="it-CH"/>
        </w:rPr>
        <w:lastRenderedPageBreak/>
        <w:t>2.1.2</w:t>
      </w:r>
    </w:p>
    <w:p w14:paraId="27153D0D" w14:textId="77777777" w:rsidR="00720B49" w:rsidRPr="00801485" w:rsidRDefault="00720B49" w:rsidP="009D5997">
      <w:pPr>
        <w:pStyle w:val="Corpotesto"/>
        <w:numPr>
          <w:ilvl w:val="0"/>
          <w:numId w:val="43"/>
        </w:numPr>
        <w:rPr>
          <w:rFonts w:ascii="Arial" w:hAnsi="Arial" w:cs="Arial"/>
          <w:lang w:val="it-CH"/>
        </w:rPr>
      </w:pPr>
    </w:p>
    <w:p w14:paraId="4A012143" w14:textId="77777777" w:rsidR="000366F1" w:rsidRPr="002E283F" w:rsidRDefault="000366F1" w:rsidP="000366F1">
      <w:pPr>
        <w:pStyle w:val="Corpotesto"/>
        <w:numPr>
          <w:ilvl w:val="0"/>
          <w:numId w:val="36"/>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2865E873" w14:textId="77777777" w:rsidR="000366F1" w:rsidRPr="002E283F" w:rsidRDefault="000366F1" w:rsidP="000366F1">
      <w:pPr>
        <w:pStyle w:val="Corpotesto"/>
        <w:numPr>
          <w:ilvl w:val="0"/>
          <w:numId w:val="36"/>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689346D6" w14:textId="77777777" w:rsidR="000366F1" w:rsidRPr="009727D2" w:rsidRDefault="000366F1" w:rsidP="000366F1">
      <w:pPr>
        <w:pStyle w:val="Corpotesto"/>
        <w:numPr>
          <w:ilvl w:val="0"/>
          <w:numId w:val="36"/>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75116F62" w14:textId="77777777" w:rsidR="009727D2" w:rsidRPr="002E283F" w:rsidRDefault="009727D2" w:rsidP="009727D2">
      <w:pPr>
        <w:pStyle w:val="Corpotesto"/>
        <w:spacing w:before="120" w:after="0" w:line="240" w:lineRule="auto"/>
        <w:ind w:left="360"/>
        <w:jc w:val="both"/>
        <w:rPr>
          <w:rFonts w:ascii="Arial" w:hAnsi="Arial" w:cs="Arial"/>
          <w:lang w:val="it-CH"/>
        </w:rPr>
      </w:pPr>
    </w:p>
    <w:p w14:paraId="38EAF52B" w14:textId="77777777" w:rsidR="000366F1" w:rsidRPr="00000523" w:rsidRDefault="000366F1" w:rsidP="000366F1">
      <w:pPr>
        <w:pStyle w:val="SUPSITestoArial10"/>
        <w:rPr>
          <w:lang w:val="en-GB"/>
        </w:rPr>
      </w:pPr>
      <w:r w:rsidRPr="00000523">
        <w:rPr>
          <w:lang w:val="en-GB"/>
        </w:rPr>
        <w:t>Lorem ipsum dolor sit amet, consectetur adipiscing elit. Ut rutrum fringilla tortor, id ullamcorper mauris elementum sit amet. Mauris nec tellus purus;</w:t>
      </w:r>
    </w:p>
    <w:p w14:paraId="28CC421F" w14:textId="77777777" w:rsidR="000366F1" w:rsidRPr="000366F1" w:rsidRDefault="000366F1" w:rsidP="000366F1">
      <w:pPr>
        <w:pStyle w:val="Corpotesto"/>
        <w:numPr>
          <w:ilvl w:val="0"/>
          <w:numId w:val="37"/>
        </w:numPr>
        <w:spacing w:before="120" w:after="0" w:line="240" w:lineRule="auto"/>
        <w:jc w:val="both"/>
        <w:rPr>
          <w:rFonts w:ascii="Arial" w:hAnsi="Arial" w:cs="Arial"/>
          <w:lang w:val="en-US"/>
        </w:rPr>
      </w:pPr>
      <w:r w:rsidRPr="000366F1">
        <w:rPr>
          <w:rFonts w:ascii="Arial" w:hAnsi="Arial" w:cs="Arial"/>
          <w:lang w:val="en-US"/>
        </w:rPr>
        <w:t>Lorem ipsum dolor sit amet, consectetur adipiscing elit.;</w:t>
      </w:r>
    </w:p>
    <w:p w14:paraId="3F116E63" w14:textId="77777777" w:rsidR="000366F1" w:rsidRPr="000366F1" w:rsidRDefault="000366F1" w:rsidP="000366F1">
      <w:pPr>
        <w:pStyle w:val="Corpotesto"/>
        <w:numPr>
          <w:ilvl w:val="0"/>
          <w:numId w:val="37"/>
        </w:numPr>
        <w:spacing w:before="120" w:after="0" w:line="240" w:lineRule="auto"/>
        <w:jc w:val="both"/>
        <w:rPr>
          <w:rFonts w:ascii="Arial" w:hAnsi="Arial" w:cs="Arial"/>
          <w:lang w:val="en-US"/>
        </w:rPr>
      </w:pPr>
      <w:r w:rsidRPr="000366F1">
        <w:rPr>
          <w:rFonts w:ascii="Arial" w:hAnsi="Arial" w:cs="Arial"/>
          <w:lang w:val="en-US"/>
        </w:rPr>
        <w:t>Lorem ipsum dolor sit amet, consectetur adipiscing elit..</w:t>
      </w:r>
    </w:p>
    <w:p w14:paraId="1AC49E9D" w14:textId="77777777" w:rsidR="000366F1" w:rsidRPr="00801485" w:rsidRDefault="000366F1" w:rsidP="000366F1">
      <w:pPr>
        <w:pStyle w:val="Titolo2"/>
        <w:numPr>
          <w:ilvl w:val="1"/>
          <w:numId w:val="0"/>
        </w:numPr>
        <w:tabs>
          <w:tab w:val="num" w:pos="576"/>
        </w:tabs>
        <w:spacing w:before="360" w:after="240" w:line="240" w:lineRule="auto"/>
        <w:ind w:left="576" w:hanging="576"/>
        <w:rPr>
          <w:lang w:val="en-US"/>
        </w:rPr>
      </w:pPr>
      <w:bookmarkStart w:id="4" w:name="_Toc317511469"/>
      <w:r>
        <w:rPr>
          <w:lang w:val="en-US"/>
        </w:rPr>
        <w:t xml:space="preserve">1.2 </w:t>
      </w:r>
      <w:r w:rsidRPr="00801485">
        <w:rPr>
          <w:lang w:val="en-US"/>
        </w:rPr>
        <w:t>XXXXXXXXXXXXC</w:t>
      </w:r>
      <w:bookmarkEnd w:id="4"/>
    </w:p>
    <w:p w14:paraId="0405ADED" w14:textId="77777777" w:rsidR="000366F1" w:rsidRDefault="000366F1" w:rsidP="000366F1">
      <w:pPr>
        <w:pStyle w:val="SUPSITestoArial10"/>
        <w:rPr>
          <w:lang w:val="en-US"/>
        </w:rPr>
      </w:pPr>
      <w:r w:rsidRPr="002E5793">
        <w:rPr>
          <w:lang w:val="en-US"/>
        </w:rPr>
        <w:t>Lorem ipsum dolor sit amet, consectetur adipiscing elit. Ut rutrum fringilla tortor, id ullamcorper mauris elementum sit amet. Mauris nec tellus purus,</w:t>
      </w:r>
    </w:p>
    <w:p w14:paraId="68EE1C1C" w14:textId="77777777" w:rsidR="000366F1" w:rsidRDefault="000366F1">
      <w:pPr>
        <w:spacing w:line="240" w:lineRule="auto"/>
        <w:rPr>
          <w:rFonts w:ascii="Arial" w:hAnsi="Arial"/>
          <w:sz w:val="20"/>
          <w:lang w:val="en-US"/>
        </w:rPr>
      </w:pPr>
      <w:r>
        <w:rPr>
          <w:lang w:val="en-US"/>
        </w:rPr>
        <w:br w:type="page"/>
      </w:r>
    </w:p>
    <w:p w14:paraId="11B95529" w14:textId="77777777" w:rsidR="000366F1" w:rsidRPr="00801485" w:rsidRDefault="000366F1" w:rsidP="000366F1">
      <w:pPr>
        <w:pStyle w:val="Titolo3"/>
        <w:numPr>
          <w:ilvl w:val="2"/>
          <w:numId w:val="0"/>
        </w:numPr>
        <w:tabs>
          <w:tab w:val="num" w:pos="720"/>
        </w:tabs>
        <w:spacing w:before="360" w:after="120" w:line="240" w:lineRule="auto"/>
        <w:ind w:left="720" w:hanging="720"/>
        <w:rPr>
          <w:lang w:val="en-US"/>
        </w:rPr>
      </w:pPr>
      <w:bookmarkStart w:id="5" w:name="_Toc317511470"/>
      <w:r>
        <w:rPr>
          <w:lang w:val="en-US"/>
        </w:rPr>
        <w:lastRenderedPageBreak/>
        <w:t xml:space="preserve">1.2.1 </w:t>
      </w:r>
      <w:r w:rsidRPr="00801485">
        <w:rPr>
          <w:lang w:val="en-US"/>
        </w:rPr>
        <w:t>XXXXXXXXXXXXXX</w:t>
      </w:r>
      <w:bookmarkEnd w:id="5"/>
    </w:p>
    <w:p w14:paraId="0E04CA75" w14:textId="77777777" w:rsidR="000366F1" w:rsidRPr="002E5793" w:rsidRDefault="000366F1" w:rsidP="000366F1">
      <w:pPr>
        <w:pStyle w:val="SUPSITestoArial10"/>
        <w:rPr>
          <w:lang w:val="en-US"/>
        </w:rPr>
      </w:pPr>
      <w:bookmarkStart w:id="6" w:name="_Toc300826930"/>
      <w:bookmarkStart w:id="7" w:name="_Toc300833164"/>
      <w:r w:rsidRPr="002E5793">
        <w:rPr>
          <w:lang w:val="en-US"/>
        </w:rPr>
        <w:t xml:space="preserve">Lorem ipsum dolor sit amet, consectetur adipiscing elit. Ut rutrum fringilla tortor, id ullamcorper mauris elementum sit amet. Mauris nec tellus purus, </w:t>
      </w:r>
      <w:bookmarkEnd w:id="6"/>
      <w:bookmarkEnd w:id="7"/>
    </w:p>
    <w:p w14:paraId="68D7A5B2" w14:textId="77777777" w:rsidR="000366F1" w:rsidRPr="002E5793" w:rsidRDefault="000366F1" w:rsidP="000366F1">
      <w:pPr>
        <w:pStyle w:val="SUPSITestoArial10"/>
        <w:rPr>
          <w:lang w:val="en-US"/>
        </w:rPr>
      </w:pPr>
    </w:p>
    <w:p w14:paraId="33FC8A89" w14:textId="77777777" w:rsidR="000366F1" w:rsidRPr="00880126" w:rsidRDefault="000366F1" w:rsidP="000366F1">
      <w:pPr>
        <w:pStyle w:val="Nessunaspaziatura"/>
        <w:rPr>
          <w:lang w:val="en-US"/>
        </w:rPr>
      </w:pPr>
    </w:p>
    <w:p w14:paraId="7A5B80AF" w14:textId="77777777" w:rsidR="000366F1" w:rsidRPr="00880126" w:rsidRDefault="000366F1" w:rsidP="00880126">
      <w:pPr>
        <w:spacing w:line="240" w:lineRule="auto"/>
        <w:rPr>
          <w:rStyle w:val="Enfasigrassetto"/>
          <w:sz w:val="48"/>
          <w:szCs w:val="48"/>
          <w:lang w:val="en-US"/>
        </w:rPr>
      </w:pPr>
      <w:r w:rsidRPr="00C6294D">
        <w:rPr>
          <w:lang w:val="en-GB"/>
        </w:rPr>
        <w:br w:type="page"/>
      </w:r>
      <w:r w:rsidRPr="00880126">
        <w:rPr>
          <w:rStyle w:val="Enfasigrassetto"/>
          <w:sz w:val="48"/>
          <w:szCs w:val="48"/>
          <w:lang w:val="en-US"/>
        </w:rPr>
        <w:lastRenderedPageBreak/>
        <w:t>Capitolo 2</w:t>
      </w:r>
    </w:p>
    <w:p w14:paraId="2364AE64" w14:textId="77777777" w:rsidR="000366F1" w:rsidRPr="00880126" w:rsidRDefault="000366F1" w:rsidP="009D5997">
      <w:pPr>
        <w:pStyle w:val="Titolo1"/>
        <w:rPr>
          <w:lang w:val="en-US"/>
        </w:rPr>
      </w:pPr>
      <w:bookmarkStart w:id="8" w:name="_Toc317511471"/>
      <w:r w:rsidRPr="00880126">
        <w:rPr>
          <w:lang w:val="en-US"/>
        </w:rPr>
        <w:t>2 XXXXXXXXXXXXXXX</w:t>
      </w:r>
      <w:bookmarkEnd w:id="8"/>
    </w:p>
    <w:p w14:paraId="6882ECB2" w14:textId="77777777" w:rsidR="000366F1" w:rsidRPr="00880126" w:rsidRDefault="000366F1" w:rsidP="000366F1">
      <w:pPr>
        <w:pStyle w:val="Titolo2"/>
        <w:rPr>
          <w:lang w:val="en-US"/>
        </w:rPr>
      </w:pPr>
      <w:bookmarkStart w:id="9" w:name="_Toc317511472"/>
      <w:r w:rsidRPr="00880126">
        <w:rPr>
          <w:lang w:val="en-US"/>
        </w:rPr>
        <w:t>2.1. XXXXXXXXXXXX</w:t>
      </w:r>
      <w:bookmarkEnd w:id="9"/>
    </w:p>
    <w:p w14:paraId="01BF559D" w14:textId="77777777" w:rsidR="000366F1" w:rsidRPr="006D59CC" w:rsidRDefault="000366F1" w:rsidP="000366F1">
      <w:pPr>
        <w:pStyle w:val="SUPSITestoArial10"/>
        <w:rPr>
          <w:lang w:val="fr-FR"/>
        </w:rPr>
      </w:pPr>
      <w:r w:rsidRPr="00880126">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24441F8F" w14:textId="15FF69D5" w:rsidR="000366F1" w:rsidRPr="00DB1F20" w:rsidRDefault="000366F1" w:rsidP="000366F1">
      <w:pPr>
        <w:pStyle w:val="Didascalia"/>
        <w:rPr>
          <w:rFonts w:ascii="Arial" w:hAnsi="Arial" w:cs="Arial"/>
          <w:lang w:val="it-CH"/>
        </w:rPr>
      </w:pPr>
      <w:bookmarkStart w:id="10" w:name="_Ref199064641"/>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bookmarkEnd w:id="10"/>
      <w:r w:rsidRPr="006D59CC">
        <w:rPr>
          <w:rFonts w:ascii="Arial" w:hAnsi="Arial" w:cs="Arial"/>
          <w:lang w:val="it-CH"/>
        </w:rPr>
        <w:t>: Applicazione tipiche del disegno a mano libera:</w:t>
      </w:r>
    </w:p>
    <w:p w14:paraId="647B7B47" w14:textId="77777777" w:rsidR="000366F1" w:rsidRDefault="000366F1" w:rsidP="000366F1">
      <w:pPr>
        <w:rPr>
          <w:lang w:val="it-CH"/>
        </w:rPr>
      </w:pPr>
    </w:p>
    <w:tbl>
      <w:tblPr>
        <w:tblW w:w="0" w:type="auto"/>
        <w:tblInd w:w="468" w:type="dxa"/>
        <w:tblLook w:val="01E0" w:firstRow="1" w:lastRow="1" w:firstColumn="1" w:lastColumn="1" w:noHBand="0" w:noVBand="0"/>
      </w:tblPr>
      <w:tblGrid>
        <w:gridCol w:w="1567"/>
        <w:gridCol w:w="1978"/>
        <w:gridCol w:w="2104"/>
        <w:gridCol w:w="2091"/>
      </w:tblGrid>
      <w:tr w:rsidR="000366F1" w:rsidRPr="006D59CC" w14:paraId="136C608E" w14:textId="77777777" w:rsidTr="0094073B">
        <w:tc>
          <w:tcPr>
            <w:tcW w:w="1567" w:type="dxa"/>
            <w:tcBorders>
              <w:bottom w:val="single" w:sz="12" w:space="0" w:color="auto"/>
            </w:tcBorders>
            <w:shd w:val="clear" w:color="auto" w:fill="E6E6E6"/>
          </w:tcPr>
          <w:p w14:paraId="70354AD3"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78" w:type="dxa"/>
            <w:tcBorders>
              <w:bottom w:val="single" w:sz="12" w:space="0" w:color="auto"/>
            </w:tcBorders>
            <w:shd w:val="clear" w:color="auto" w:fill="E6E6E6"/>
          </w:tcPr>
          <w:p w14:paraId="47848068"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04" w:type="dxa"/>
            <w:tcBorders>
              <w:bottom w:val="single" w:sz="12" w:space="0" w:color="auto"/>
            </w:tcBorders>
            <w:shd w:val="clear" w:color="auto" w:fill="E6E6E6"/>
          </w:tcPr>
          <w:p w14:paraId="413EE415"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091" w:type="dxa"/>
            <w:tcBorders>
              <w:bottom w:val="single" w:sz="12" w:space="0" w:color="auto"/>
            </w:tcBorders>
            <w:shd w:val="clear" w:color="auto" w:fill="E6E6E6"/>
          </w:tcPr>
          <w:p w14:paraId="24C0CC5A"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3F1DE04B" w14:textId="77777777" w:rsidTr="0094073B">
        <w:tc>
          <w:tcPr>
            <w:tcW w:w="1567" w:type="dxa"/>
            <w:tcBorders>
              <w:top w:val="single" w:sz="12" w:space="0" w:color="auto"/>
              <w:bottom w:val="single" w:sz="2" w:space="0" w:color="auto"/>
            </w:tcBorders>
          </w:tcPr>
          <w:p w14:paraId="3FC0E27B"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12" w:space="0" w:color="auto"/>
              <w:bottom w:val="single" w:sz="2" w:space="0" w:color="auto"/>
            </w:tcBorders>
          </w:tcPr>
          <w:p w14:paraId="65BD59AE"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12" w:space="0" w:color="auto"/>
              <w:bottom w:val="single" w:sz="2" w:space="0" w:color="auto"/>
            </w:tcBorders>
          </w:tcPr>
          <w:p w14:paraId="2C264F9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12" w:space="0" w:color="auto"/>
              <w:bottom w:val="single" w:sz="2" w:space="0" w:color="auto"/>
            </w:tcBorders>
          </w:tcPr>
          <w:p w14:paraId="54C906FC"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750ADE8D" w14:textId="77777777" w:rsidTr="0094073B">
        <w:tc>
          <w:tcPr>
            <w:tcW w:w="1567" w:type="dxa"/>
            <w:tcBorders>
              <w:top w:val="single" w:sz="2" w:space="0" w:color="auto"/>
              <w:bottom w:val="single" w:sz="2" w:space="0" w:color="auto"/>
            </w:tcBorders>
          </w:tcPr>
          <w:p w14:paraId="7832628D"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3FFBBC1A"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376BF51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3A6E77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8A8B028" w14:textId="77777777" w:rsidTr="0094073B">
        <w:tc>
          <w:tcPr>
            <w:tcW w:w="1567" w:type="dxa"/>
            <w:tcBorders>
              <w:top w:val="single" w:sz="2" w:space="0" w:color="auto"/>
              <w:bottom w:val="single" w:sz="2" w:space="0" w:color="auto"/>
            </w:tcBorders>
          </w:tcPr>
          <w:p w14:paraId="3D08C002"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13BADF13"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030CA74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177A44A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2F21A031" w14:textId="77777777" w:rsidTr="0094073B">
        <w:tc>
          <w:tcPr>
            <w:tcW w:w="1567" w:type="dxa"/>
            <w:tcBorders>
              <w:top w:val="single" w:sz="2" w:space="0" w:color="auto"/>
              <w:bottom w:val="single" w:sz="2" w:space="0" w:color="auto"/>
            </w:tcBorders>
          </w:tcPr>
          <w:p w14:paraId="0A7AD82F"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25C43AE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74144964"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950783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380B3E16" w14:textId="77777777" w:rsidR="000366F1" w:rsidRDefault="000366F1" w:rsidP="000366F1">
      <w:pPr>
        <w:rPr>
          <w:lang w:val="it-CH"/>
        </w:rPr>
      </w:pPr>
    </w:p>
    <w:p w14:paraId="22599402" w14:textId="77777777" w:rsidR="000366F1" w:rsidRDefault="000366F1" w:rsidP="000366F1">
      <w:pPr>
        <w:rPr>
          <w:lang w:val="it-CH"/>
        </w:rPr>
      </w:pPr>
    </w:p>
    <w:p w14:paraId="618FC52D" w14:textId="77777777" w:rsidR="000366F1" w:rsidRDefault="000366F1" w:rsidP="000366F1">
      <w:pPr>
        <w:rPr>
          <w:lang w:val="it-CH"/>
        </w:rPr>
      </w:pPr>
    </w:p>
    <w:p w14:paraId="638C2EE1" w14:textId="77777777" w:rsidR="000366F1" w:rsidRDefault="000366F1" w:rsidP="000366F1">
      <w:pPr>
        <w:rPr>
          <w:lang w:val="it-CH"/>
        </w:rPr>
      </w:pPr>
    </w:p>
    <w:p w14:paraId="13EF5E49" w14:textId="77777777" w:rsidR="000366F1" w:rsidRPr="000366F1" w:rsidRDefault="000366F1" w:rsidP="000366F1">
      <w:pPr>
        <w:pStyle w:val="Titolo2"/>
        <w:rPr>
          <w:lang w:val="en-US"/>
        </w:rPr>
      </w:pPr>
      <w:bookmarkStart w:id="11" w:name="_Toc317511473"/>
      <w:r w:rsidRPr="000366F1">
        <w:rPr>
          <w:lang w:val="en-US"/>
        </w:rPr>
        <w:t>2.2 XXXXXXXXXXXX</w:t>
      </w:r>
      <w:bookmarkEnd w:id="11"/>
    </w:p>
    <w:p w14:paraId="6100C340" w14:textId="77777777" w:rsidR="000366F1" w:rsidRPr="002E5793" w:rsidRDefault="000366F1" w:rsidP="000366F1">
      <w:pPr>
        <w:pStyle w:val="SUPSITestoArial10"/>
        <w:rPr>
          <w:lang w:val="en-US"/>
        </w:rPr>
      </w:pPr>
      <w:r w:rsidRPr="002E283F">
        <w:rPr>
          <w:lang w:val="en-US"/>
        </w:rPr>
        <w:t xml:space="preserve">Lorem ipsum dolor sit amet, consectetur adipiscing elit. </w:t>
      </w:r>
      <w:r w:rsidRPr="002E5793">
        <w:rPr>
          <w:lang w:val="en-US"/>
        </w:rPr>
        <w:t xml:space="preserve">Ut rutrum fringilla tortor, id ullamcorper mauris elementum sit amet. </w:t>
      </w:r>
    </w:p>
    <w:p w14:paraId="754F58F2" w14:textId="77777777" w:rsidR="000366F1" w:rsidRPr="002E5793" w:rsidRDefault="000366F1" w:rsidP="000366F1">
      <w:pPr>
        <w:rPr>
          <w:lang w:val="en-US"/>
        </w:rPr>
      </w:pPr>
    </w:p>
    <w:p w14:paraId="00142EEF" w14:textId="77777777" w:rsidR="000366F1" w:rsidRPr="000366F1" w:rsidRDefault="009443F9" w:rsidP="000366F1">
      <w:pPr>
        <w:pStyle w:val="Didascalia"/>
        <w:rPr>
          <w:rFonts w:ascii="Arial" w:hAnsi="Arial" w:cs="Arial"/>
          <w:lang w:val="en-US"/>
        </w:rPr>
      </w:pPr>
      <w:r w:rsidRPr="007E5B62">
        <w:rPr>
          <w:rFonts w:ascii="Arial" w:hAnsi="Arial" w:cs="Arial"/>
          <w:noProof/>
          <w:lang w:eastAsia="it-IT"/>
        </w:rPr>
        <mc:AlternateContent>
          <mc:Choice Requires="wps">
            <w:drawing>
              <wp:anchor distT="0" distB="0" distL="114300" distR="114300" simplePos="0" relativeHeight="251658752" behindDoc="0" locked="0" layoutInCell="1" allowOverlap="0" wp14:anchorId="6B06BC47" wp14:editId="7C71DA1D">
                <wp:simplePos x="0" y="0"/>
                <wp:positionH relativeFrom="column">
                  <wp:posOffset>721360</wp:posOffset>
                </wp:positionH>
                <wp:positionV relativeFrom="paragraph">
                  <wp:posOffset>611505</wp:posOffset>
                </wp:positionV>
                <wp:extent cx="3774440" cy="1329055"/>
                <wp:effectExtent l="0" t="1905" r="12700" b="15240"/>
                <wp:wrapTopAndBottom/>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13290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85441" id="Rectangle 4" o:spid="_x0000_s1026" style="position:absolute;margin-left:56.8pt;margin-top:48.15pt;width:297.2pt;height:10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" o:allowoverlap="f">
                <w10:wrap type="topAndBottom"/>
              </v:rect>
            </w:pict>
          </mc:Fallback>
        </mc:AlternateContent>
      </w:r>
      <w:r w:rsidR="000366F1" w:rsidRPr="000366F1">
        <w:rPr>
          <w:rFonts w:ascii="Arial" w:hAnsi="Arial" w:cs="Arial"/>
          <w:lang w:val="en-US"/>
        </w:rPr>
        <w:t xml:space="preserve">Figura </w:t>
      </w:r>
      <w:r w:rsidR="007E5B62" w:rsidRPr="006D59CC">
        <w:rPr>
          <w:rFonts w:ascii="Arial" w:hAnsi="Arial" w:cs="Arial"/>
        </w:rPr>
        <w:fldChar w:fldCharType="begin"/>
      </w:r>
      <w:r w:rsidR="000366F1" w:rsidRPr="000366F1">
        <w:rPr>
          <w:rFonts w:ascii="Arial" w:hAnsi="Arial" w:cs="Arial"/>
          <w:lang w:val="en-US"/>
        </w:rPr>
        <w:instrText xml:space="preserve"> STYLEREF 1 \s </w:instrText>
      </w:r>
      <w:r w:rsidR="007E5B62" w:rsidRPr="006D59CC">
        <w:rPr>
          <w:rFonts w:ascii="Arial" w:hAnsi="Arial" w:cs="Arial"/>
        </w:rPr>
        <w:fldChar w:fldCharType="separate"/>
      </w:r>
      <w:r w:rsidR="0069279F">
        <w:rPr>
          <w:rFonts w:ascii="Arial" w:hAnsi="Arial" w:cs="Arial"/>
          <w:noProof/>
          <w:lang w:val="en-US"/>
        </w:rPr>
        <w:t>0</w:t>
      </w:r>
      <w:r w:rsidR="007E5B62" w:rsidRPr="006D59CC">
        <w:rPr>
          <w:rFonts w:ascii="Arial" w:hAnsi="Arial" w:cs="Arial"/>
        </w:rPr>
        <w:fldChar w:fldCharType="end"/>
      </w:r>
      <w:r w:rsidR="000366F1" w:rsidRPr="000366F1">
        <w:rPr>
          <w:rFonts w:ascii="Arial" w:hAnsi="Arial" w:cs="Arial"/>
          <w:lang w:val="en-US"/>
        </w:rPr>
        <w:noBreakHyphen/>
      </w:r>
      <w:r w:rsidR="007E5B62" w:rsidRPr="006D59CC">
        <w:rPr>
          <w:rFonts w:ascii="Arial" w:hAnsi="Arial" w:cs="Arial"/>
        </w:rPr>
        <w:fldChar w:fldCharType="begin"/>
      </w:r>
      <w:r w:rsidR="000366F1" w:rsidRPr="000366F1">
        <w:rPr>
          <w:rFonts w:ascii="Arial" w:hAnsi="Arial" w:cs="Arial"/>
          <w:lang w:val="en-US"/>
        </w:rPr>
        <w:instrText xml:space="preserve"> SEQ Figura \* ARABIC \s 1 </w:instrText>
      </w:r>
      <w:r w:rsidR="007E5B62" w:rsidRPr="006D59CC">
        <w:rPr>
          <w:rFonts w:ascii="Arial" w:hAnsi="Arial" w:cs="Arial"/>
        </w:rPr>
        <w:fldChar w:fldCharType="separate"/>
      </w:r>
      <w:r w:rsidR="0069279F">
        <w:rPr>
          <w:rFonts w:ascii="Arial" w:hAnsi="Arial" w:cs="Arial"/>
          <w:noProof/>
          <w:lang w:val="en-US"/>
        </w:rPr>
        <w:t>1</w:t>
      </w:r>
      <w:r w:rsidR="007E5B62" w:rsidRPr="006D59CC">
        <w:rPr>
          <w:rFonts w:ascii="Arial" w:hAnsi="Arial" w:cs="Arial"/>
        </w:rPr>
        <w:fldChar w:fldCharType="end"/>
      </w:r>
      <w:r w:rsidR="000366F1" w:rsidRPr="000366F1">
        <w:rPr>
          <w:rFonts w:ascii="Arial" w:hAnsi="Arial" w:cs="Arial"/>
          <w:lang w:val="en-US"/>
        </w:rPr>
        <w:t>: XXXXXXXXXXX</w:t>
      </w:r>
    </w:p>
    <w:p w14:paraId="21593369" w14:textId="77777777" w:rsidR="000366F1" w:rsidRPr="000366F1" w:rsidRDefault="000366F1" w:rsidP="000366F1">
      <w:pPr>
        <w:pStyle w:val="Corpotesto"/>
        <w:rPr>
          <w:lang w:val="en-US"/>
        </w:rPr>
      </w:pPr>
    </w:p>
    <w:p w14:paraId="7615F98A" w14:textId="77777777" w:rsidR="000366F1" w:rsidRPr="002E5793" w:rsidRDefault="000366F1" w:rsidP="000366F1">
      <w:pPr>
        <w:pStyle w:val="Titolo3"/>
        <w:rPr>
          <w:lang w:val="en-US"/>
        </w:rPr>
      </w:pPr>
      <w:bookmarkStart w:id="12" w:name="_Toc317511474"/>
      <w:r w:rsidRPr="002E5793">
        <w:rPr>
          <w:lang w:val="en-US"/>
        </w:rPr>
        <w:t>2.2.1 XXXXXXXXXXXXXX</w:t>
      </w:r>
      <w:bookmarkEnd w:id="12"/>
    </w:p>
    <w:p w14:paraId="44132C07" w14:textId="77777777" w:rsidR="000366F1" w:rsidRPr="006D59CC" w:rsidRDefault="000366F1" w:rsidP="000366F1">
      <w:pPr>
        <w:spacing w:before="120"/>
        <w:jc w:val="both"/>
        <w:rPr>
          <w:rFonts w:ascii="Arial" w:hAnsi="Arial" w:cs="Arial"/>
          <w:sz w:val="20"/>
          <w:szCs w:val="20"/>
        </w:rPr>
      </w:pPr>
      <w:r w:rsidRPr="006D59CC">
        <w:rPr>
          <w:rFonts w:ascii="Arial" w:hAnsi="Arial" w:cs="Arial"/>
          <w:sz w:val="20"/>
          <w:szCs w:val="20"/>
        </w:rPr>
        <w:t>Generalmente le 6 viste permettono di rappresentare in maniera esaustiva la forma esterna di praticamente tutti gli oggetti. Di regola il particolare viene disegnato nelle viste sufficienti per una sua rappresentazione esaustiva.</w:t>
      </w:r>
    </w:p>
    <w:p w14:paraId="2E8CDCFD" w14:textId="77777777" w:rsidR="000366F1" w:rsidRDefault="000366F1" w:rsidP="000366F1">
      <w:pPr>
        <w:pStyle w:val="Nessunaspaziatura"/>
      </w:pPr>
    </w:p>
    <w:p w14:paraId="6D06A495" w14:textId="77777777" w:rsidR="000366F1" w:rsidRPr="00880126" w:rsidRDefault="000366F1" w:rsidP="00880126">
      <w:pPr>
        <w:spacing w:line="240" w:lineRule="auto"/>
        <w:rPr>
          <w:rStyle w:val="Enfasigrassetto"/>
          <w:sz w:val="48"/>
          <w:szCs w:val="48"/>
        </w:rPr>
      </w:pPr>
      <w:r>
        <w:br w:type="page"/>
      </w:r>
      <w:r w:rsidRPr="00880126">
        <w:rPr>
          <w:rStyle w:val="Enfasigrassetto"/>
          <w:sz w:val="48"/>
          <w:szCs w:val="48"/>
        </w:rPr>
        <w:lastRenderedPageBreak/>
        <w:t>Capitolo 3</w:t>
      </w:r>
    </w:p>
    <w:p w14:paraId="32E4DDB1" w14:textId="77777777" w:rsidR="000366F1" w:rsidRPr="00DB1F20" w:rsidRDefault="000366F1" w:rsidP="009D5997">
      <w:pPr>
        <w:pStyle w:val="Titolo1"/>
      </w:pPr>
      <w:bookmarkStart w:id="13" w:name="_Toc317511475"/>
      <w:r w:rsidRPr="00DB1F20">
        <w:t>3  XXXXXXXXXXXXXXX</w:t>
      </w:r>
      <w:bookmarkEnd w:id="13"/>
    </w:p>
    <w:p w14:paraId="1119A8FE" w14:textId="77777777" w:rsidR="000366F1" w:rsidRDefault="000366F1" w:rsidP="000366F1">
      <w:pPr>
        <w:pStyle w:val="Titolo2"/>
      </w:pPr>
      <w:bookmarkStart w:id="14" w:name="_Toc317511476"/>
      <w:r>
        <w:t>3.1 XXXXXXXXXXXX</w:t>
      </w:r>
      <w:bookmarkEnd w:id="14"/>
    </w:p>
    <w:p w14:paraId="2074DC03" w14:textId="77777777" w:rsidR="000366F1" w:rsidRPr="006D59CC" w:rsidRDefault="000366F1" w:rsidP="000366F1">
      <w:pPr>
        <w:pStyle w:val="SUPSITestoArial10"/>
        <w:rPr>
          <w:lang w:val="fr-FR"/>
        </w:rPr>
      </w:pPr>
      <w:r w:rsidRPr="00DB1F20">
        <w:t>Lorem ipsum dolor sit amet, consectetur adipiscing elit. Ut rutrum fringilla tortor, id ullamcorper mauris elementum sit ame</w:t>
      </w:r>
      <w:r w:rsidRPr="006D59CC">
        <w:t xml:space="preserv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3E291A5C" w14:textId="77777777" w:rsidR="000366F1" w:rsidRPr="006D59CC" w:rsidRDefault="000366F1" w:rsidP="000366F1">
      <w:pPr>
        <w:pStyle w:val="Didascalia"/>
        <w:rPr>
          <w:rFonts w:ascii="Arial" w:hAnsi="Arial" w:cs="Arial"/>
          <w:lang w:val="it-CH"/>
        </w:rPr>
      </w:pPr>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r w:rsidRPr="006D59CC">
        <w:rPr>
          <w:rFonts w:ascii="Arial" w:hAnsi="Arial" w:cs="Arial"/>
          <w:lang w:val="it-CH"/>
        </w:rPr>
        <w:t>: Applicazione tipiche del disegno a mano libera:</w:t>
      </w:r>
    </w:p>
    <w:tbl>
      <w:tblPr>
        <w:tblW w:w="7793" w:type="dxa"/>
        <w:tblInd w:w="468" w:type="dxa"/>
        <w:tblLook w:val="01E0" w:firstRow="1" w:lastRow="1" w:firstColumn="1" w:lastColumn="1" w:noHBand="0" w:noVBand="0"/>
      </w:tblPr>
      <w:tblGrid>
        <w:gridCol w:w="1583"/>
        <w:gridCol w:w="1991"/>
        <w:gridCol w:w="2116"/>
        <w:gridCol w:w="2103"/>
      </w:tblGrid>
      <w:tr w:rsidR="000366F1" w:rsidRPr="006D59CC" w14:paraId="6C1DCF83" w14:textId="77777777" w:rsidTr="0094073B">
        <w:trPr>
          <w:trHeight w:val="507"/>
        </w:trPr>
        <w:tc>
          <w:tcPr>
            <w:tcW w:w="1583" w:type="dxa"/>
            <w:tcBorders>
              <w:bottom w:val="single" w:sz="12" w:space="0" w:color="auto"/>
            </w:tcBorders>
            <w:shd w:val="clear" w:color="auto" w:fill="E6E6E6"/>
          </w:tcPr>
          <w:p w14:paraId="49E508E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91" w:type="dxa"/>
            <w:tcBorders>
              <w:bottom w:val="single" w:sz="12" w:space="0" w:color="auto"/>
            </w:tcBorders>
            <w:shd w:val="clear" w:color="auto" w:fill="E6E6E6"/>
          </w:tcPr>
          <w:p w14:paraId="72933259"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16" w:type="dxa"/>
            <w:tcBorders>
              <w:bottom w:val="single" w:sz="12" w:space="0" w:color="auto"/>
            </w:tcBorders>
            <w:shd w:val="clear" w:color="auto" w:fill="E6E6E6"/>
          </w:tcPr>
          <w:p w14:paraId="13FF758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103" w:type="dxa"/>
            <w:tcBorders>
              <w:bottom w:val="single" w:sz="12" w:space="0" w:color="auto"/>
            </w:tcBorders>
            <w:shd w:val="clear" w:color="auto" w:fill="E6E6E6"/>
          </w:tcPr>
          <w:p w14:paraId="4A4C4C74"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755C0426" w14:textId="77777777" w:rsidTr="0094073B">
        <w:trPr>
          <w:trHeight w:val="325"/>
        </w:trPr>
        <w:tc>
          <w:tcPr>
            <w:tcW w:w="1583" w:type="dxa"/>
            <w:tcBorders>
              <w:top w:val="single" w:sz="12" w:space="0" w:color="auto"/>
              <w:bottom w:val="single" w:sz="2" w:space="0" w:color="auto"/>
            </w:tcBorders>
          </w:tcPr>
          <w:p w14:paraId="4EAEB878"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12" w:space="0" w:color="auto"/>
              <w:bottom w:val="single" w:sz="2" w:space="0" w:color="auto"/>
            </w:tcBorders>
          </w:tcPr>
          <w:p w14:paraId="1FE7B261"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12" w:space="0" w:color="auto"/>
              <w:bottom w:val="single" w:sz="2" w:space="0" w:color="auto"/>
            </w:tcBorders>
          </w:tcPr>
          <w:p w14:paraId="16B30477"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12" w:space="0" w:color="auto"/>
              <w:bottom w:val="single" w:sz="2" w:space="0" w:color="auto"/>
            </w:tcBorders>
          </w:tcPr>
          <w:p w14:paraId="6CBEF8C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0E2CBCD5" w14:textId="77777777" w:rsidTr="0094073B">
        <w:trPr>
          <w:trHeight w:val="312"/>
        </w:trPr>
        <w:tc>
          <w:tcPr>
            <w:tcW w:w="1583" w:type="dxa"/>
            <w:tcBorders>
              <w:top w:val="single" w:sz="2" w:space="0" w:color="auto"/>
              <w:bottom w:val="single" w:sz="2" w:space="0" w:color="auto"/>
            </w:tcBorders>
          </w:tcPr>
          <w:p w14:paraId="661815D2"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450A086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CF165E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43E047B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AF872C3" w14:textId="77777777" w:rsidTr="0094073B">
        <w:trPr>
          <w:trHeight w:val="325"/>
        </w:trPr>
        <w:tc>
          <w:tcPr>
            <w:tcW w:w="1583" w:type="dxa"/>
            <w:tcBorders>
              <w:top w:val="single" w:sz="2" w:space="0" w:color="auto"/>
              <w:bottom w:val="single" w:sz="2" w:space="0" w:color="auto"/>
            </w:tcBorders>
          </w:tcPr>
          <w:p w14:paraId="6555006F"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8FE7FF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680C25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34AC244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69F61286" w14:textId="77777777" w:rsidTr="0094073B">
        <w:trPr>
          <w:trHeight w:val="325"/>
        </w:trPr>
        <w:tc>
          <w:tcPr>
            <w:tcW w:w="1583" w:type="dxa"/>
            <w:tcBorders>
              <w:top w:val="single" w:sz="2" w:space="0" w:color="auto"/>
              <w:bottom w:val="single" w:sz="2" w:space="0" w:color="auto"/>
            </w:tcBorders>
          </w:tcPr>
          <w:p w14:paraId="38577ACE" w14:textId="77777777" w:rsidR="000366F1" w:rsidRPr="006D59CC" w:rsidRDefault="000366F1" w:rsidP="0094073B">
            <w:pPr>
              <w:pStyle w:val="Corpotesto"/>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F0F141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5083903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6240C5E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2031A16F" w14:textId="77777777" w:rsidR="000366F1" w:rsidRPr="000366F1" w:rsidRDefault="000366F1" w:rsidP="000366F1">
      <w:pPr>
        <w:pStyle w:val="Titolo2"/>
        <w:rPr>
          <w:lang w:val="en-US"/>
        </w:rPr>
      </w:pPr>
      <w:bookmarkStart w:id="15" w:name="_Toc317511477"/>
      <w:r w:rsidRPr="000366F1">
        <w:rPr>
          <w:lang w:val="en-US"/>
        </w:rPr>
        <w:t>3.2 XXXXXXXXXXXX</w:t>
      </w:r>
      <w:bookmarkEnd w:id="15"/>
    </w:p>
    <w:p w14:paraId="2B0AD161" w14:textId="77777777" w:rsidR="000366F1" w:rsidRPr="006306DB" w:rsidRDefault="000366F1" w:rsidP="000366F1">
      <w:pPr>
        <w:pStyle w:val="SUPSITestoArial10"/>
      </w:pPr>
      <w:r w:rsidRPr="006D59CC">
        <w:rPr>
          <w:lang w:val="en-US"/>
        </w:rPr>
        <w:t xml:space="preserve">Lorem ipsum dolor sit amet, consectetur adipiscing elit. </w:t>
      </w:r>
      <w:r w:rsidRPr="006306DB">
        <w:t xml:space="preserve">Ut rutrum fringilla tortor, id ullamcorper mauris elementum sit amet. </w:t>
      </w:r>
    </w:p>
    <w:p w14:paraId="590F369A" w14:textId="77777777" w:rsidR="000366F1" w:rsidRDefault="000366F1" w:rsidP="000366F1">
      <w:pPr>
        <w:rPr>
          <w:lang w:val="it-CH"/>
        </w:rPr>
      </w:pPr>
    </w:p>
    <w:p w14:paraId="37AE8CE9" w14:textId="77777777" w:rsidR="000366F1" w:rsidRPr="006D59CC" w:rsidRDefault="000366F1" w:rsidP="000366F1">
      <w:pPr>
        <w:pStyle w:val="SUPSITestoArial10"/>
      </w:pPr>
      <w:r w:rsidRPr="006D59CC">
        <w:t xml:space="preserve">I capitoli numerati contengono la parte principale del documento e sono in genere suddivisi in sottocapitoli ed eventualmente </w:t>
      </w:r>
      <w:r w:rsidR="009727D2">
        <w:t xml:space="preserve">in ulteriori </w:t>
      </w:r>
      <w:r w:rsidRPr="006D59CC">
        <w:t xml:space="preserve">sottocapitoli (max. 3 livelli), </w:t>
      </w:r>
    </w:p>
    <w:p w14:paraId="3E608DC0" w14:textId="77777777" w:rsidR="000366F1" w:rsidRPr="006D59CC" w:rsidRDefault="000366F1" w:rsidP="000366F1">
      <w:pPr>
        <w:pStyle w:val="SUPSITestoArial10"/>
      </w:pPr>
      <w:r w:rsidRPr="006D59CC">
        <w:t>Ulteriori piccole suddivisioni che si rendessero necessarie possono essere ottenute, senza aumentare il numero di livelli, con dei titoli intermedi senza numerazione o con trattini / palline iniziali.</w:t>
      </w:r>
    </w:p>
    <w:p w14:paraId="192AE70E" w14:textId="77777777" w:rsidR="000366F1" w:rsidRPr="006D59CC" w:rsidRDefault="000366F1" w:rsidP="000366F1">
      <w:pPr>
        <w:pStyle w:val="SUPSITestoArial10"/>
      </w:pPr>
      <w:r w:rsidRPr="006D59CC">
        <w:t xml:space="preserve">Ogni capitolo risp. sottocapitolo deve avere un contenuto di una certa entità, cioè non consistere soltanto di qualche riga o di una figura, ma raccogliere testi e figure che si riferiscono a uno stesso argomento di una certa ampiezza. </w:t>
      </w:r>
    </w:p>
    <w:p w14:paraId="1DEEB192" w14:textId="77777777" w:rsidR="000366F1" w:rsidRPr="006D59CC" w:rsidRDefault="000366F1" w:rsidP="000366F1">
      <w:pPr>
        <w:pStyle w:val="SUPSITestoArial10"/>
      </w:pPr>
      <w:r w:rsidRPr="006D59CC">
        <w:t>Quindi per capitoli brevi, ad esempio per l’introduzione, può non essere opportuna una suddivisione in sottocapitoli.</w:t>
      </w:r>
    </w:p>
    <w:p w14:paraId="691EEB54" w14:textId="77777777" w:rsidR="000366F1" w:rsidRPr="006D59CC" w:rsidRDefault="000366F1" w:rsidP="000366F1">
      <w:pPr>
        <w:pStyle w:val="SUPSITestoArial10"/>
      </w:pPr>
    </w:p>
    <w:p w14:paraId="6236E5AE" w14:textId="77777777" w:rsidR="000366F1" w:rsidRPr="006D59CC" w:rsidRDefault="000366F1" w:rsidP="000366F1">
      <w:pPr>
        <w:pStyle w:val="SUPSITestoArial10"/>
      </w:pPr>
      <w:r w:rsidRPr="006D59CC">
        <w:t>Figure e tabelle vanno sempre referenziate nel testo principale (la prima volta prima dell’inserimento della figura/tabella stessa) e non devono costituire sottocapitoli a sè.</w:t>
      </w:r>
    </w:p>
    <w:p w14:paraId="6F164130" w14:textId="77777777" w:rsidR="000366F1" w:rsidRPr="006D59CC" w:rsidRDefault="000366F1" w:rsidP="000366F1">
      <w:pPr>
        <w:pStyle w:val="SUPSITestoArial10"/>
      </w:pPr>
      <w:r w:rsidRPr="006D59CC">
        <w:t>Per figure, grafici, diagrammi, schemi vari la didascalia (spiegazione) va posta al di sotto, nella forma “Figura C.N. Testo”, dove  C = num. capitolo, N = num. progressivo all’interno del capitolo. Non si scende normalmente a livello di sottocapitolo, a meno che ci sia un numero molto elevato di figure/tabelle.</w:t>
      </w:r>
    </w:p>
    <w:p w14:paraId="43CFCDBE" w14:textId="77777777" w:rsidR="000366F1" w:rsidRPr="006D59CC" w:rsidRDefault="000366F1" w:rsidP="000366F1">
      <w:pPr>
        <w:pStyle w:val="SUPSITestoArial10"/>
      </w:pPr>
      <w:r w:rsidRPr="006D59CC">
        <w:t>Es.:  Figura 2.3. Schema di principio del circuito.</w:t>
      </w:r>
    </w:p>
    <w:p w14:paraId="1614BCE1" w14:textId="77777777" w:rsidR="000366F1" w:rsidRPr="006D59CC" w:rsidRDefault="000366F1" w:rsidP="000366F1">
      <w:pPr>
        <w:pStyle w:val="SUPSITestoArial10"/>
      </w:pPr>
      <w:r w:rsidRPr="006D59CC">
        <w:t>Per le tabelle invece la didascalia va posta al di sopra, cioè prima della tabella, in forma analoga a quella delle figure.</w:t>
      </w:r>
    </w:p>
    <w:p w14:paraId="349EC8D3" w14:textId="77777777" w:rsidR="000366F1" w:rsidRPr="006D59CC" w:rsidRDefault="000366F1" w:rsidP="000366F1">
      <w:pPr>
        <w:pStyle w:val="SUPSITestoArial10"/>
      </w:pPr>
      <w:r w:rsidRPr="006D59CC">
        <w:t>Es.: Tabella 1.3. Valori di potenza in funzione del carico.</w:t>
      </w:r>
    </w:p>
    <w:p w14:paraId="4A8B0C43" w14:textId="77777777" w:rsidR="000366F1" w:rsidRDefault="000366F1" w:rsidP="000366F1">
      <w:pPr>
        <w:pStyle w:val="Nessunaspaziatura"/>
      </w:pPr>
    </w:p>
    <w:p w14:paraId="5362365D" w14:textId="77777777" w:rsidR="000366F1" w:rsidRDefault="000366F1">
      <w:pPr>
        <w:spacing w:line="240" w:lineRule="auto"/>
      </w:pPr>
      <w:r>
        <w:br w:type="page"/>
      </w:r>
    </w:p>
    <w:p w14:paraId="79CC6752" w14:textId="77777777" w:rsidR="000366F1" w:rsidRPr="006D59CC" w:rsidRDefault="000366F1" w:rsidP="000366F1">
      <w:pPr>
        <w:pStyle w:val="SUPSITestoArial10"/>
      </w:pPr>
      <w:r w:rsidRPr="006D59CC">
        <w:lastRenderedPageBreak/>
        <w:t>Le formule che vengono referenziate nel testo vanno identificate con un riferimento numerico progressivo a destra della formula stessa e analogo a quello per le figure e tabelle, nella forma C.N, racchiuso tra parentesi tonde.</w:t>
      </w:r>
    </w:p>
    <w:p w14:paraId="31A4B751" w14:textId="77777777" w:rsidR="000366F1" w:rsidRPr="006D59CC" w:rsidRDefault="000366F1" w:rsidP="000366F1">
      <w:pPr>
        <w:pStyle w:val="SUPSITestoArial10"/>
      </w:pPr>
      <w:r w:rsidRPr="006D59CC">
        <w:t>Es.: formula:   a+b+c = d       (2.3),</w:t>
      </w:r>
    </w:p>
    <w:p w14:paraId="17196217" w14:textId="77777777" w:rsidR="000366F1" w:rsidRPr="006D59CC" w:rsidRDefault="000366F1" w:rsidP="000366F1">
      <w:pPr>
        <w:pStyle w:val="SUPSITestoArial10"/>
      </w:pPr>
      <w:r w:rsidRPr="006D59CC">
        <w:t xml:space="preserve">       riferimento:   “… come risulta dalla formula (2.3) …”</w:t>
      </w:r>
    </w:p>
    <w:p w14:paraId="43D4C0A8" w14:textId="77777777" w:rsidR="000366F1" w:rsidRDefault="000366F1" w:rsidP="000366F1">
      <w:pPr>
        <w:rPr>
          <w:lang w:val="it-CH"/>
        </w:rPr>
      </w:pPr>
    </w:p>
    <w:p w14:paraId="53EFBEA1" w14:textId="77777777" w:rsidR="000366F1" w:rsidRDefault="000366F1" w:rsidP="000366F1">
      <w:pPr>
        <w:rPr>
          <w:lang w:val="it-CH"/>
        </w:rPr>
      </w:pPr>
    </w:p>
    <w:p w14:paraId="2F70F8E9" w14:textId="77777777" w:rsidR="000366F1" w:rsidRDefault="000366F1" w:rsidP="000366F1">
      <w:pPr>
        <w:rPr>
          <w:lang w:val="it-CH"/>
        </w:rPr>
      </w:pPr>
    </w:p>
    <w:p w14:paraId="1C09D4FE" w14:textId="77777777" w:rsidR="000366F1" w:rsidRDefault="000366F1" w:rsidP="000366F1">
      <w:pPr>
        <w:rPr>
          <w:lang w:val="it-CH"/>
        </w:rPr>
      </w:pPr>
    </w:p>
    <w:p w14:paraId="403CDFA7" w14:textId="77777777" w:rsidR="000366F1" w:rsidRDefault="000366F1" w:rsidP="000366F1">
      <w:pPr>
        <w:rPr>
          <w:lang w:val="it-CH"/>
        </w:rPr>
      </w:pPr>
    </w:p>
    <w:p w14:paraId="7A5CD92A" w14:textId="77777777" w:rsidR="000366F1" w:rsidRDefault="000366F1" w:rsidP="000366F1">
      <w:pPr>
        <w:rPr>
          <w:lang w:val="it-CH"/>
        </w:rPr>
      </w:pPr>
    </w:p>
    <w:p w14:paraId="570415BF" w14:textId="77777777" w:rsidR="000366F1" w:rsidRDefault="000366F1" w:rsidP="000366F1">
      <w:pPr>
        <w:rPr>
          <w:lang w:val="it-CH"/>
        </w:rPr>
      </w:pPr>
    </w:p>
    <w:p w14:paraId="52C31308" w14:textId="77777777" w:rsidR="000366F1" w:rsidRDefault="000366F1" w:rsidP="000366F1">
      <w:pPr>
        <w:rPr>
          <w:lang w:val="it-CH"/>
        </w:rPr>
      </w:pPr>
    </w:p>
    <w:p w14:paraId="20BE0129" w14:textId="77777777" w:rsidR="000366F1" w:rsidRDefault="000366F1" w:rsidP="000366F1">
      <w:pPr>
        <w:rPr>
          <w:lang w:val="it-CH"/>
        </w:rPr>
      </w:pPr>
    </w:p>
    <w:p w14:paraId="343F40E9" w14:textId="77777777" w:rsidR="000366F1" w:rsidRDefault="000366F1" w:rsidP="000366F1">
      <w:pPr>
        <w:rPr>
          <w:lang w:val="it-CH"/>
        </w:rPr>
      </w:pPr>
    </w:p>
    <w:p w14:paraId="79A9FB44" w14:textId="77777777" w:rsidR="000366F1" w:rsidRDefault="000366F1" w:rsidP="000366F1">
      <w:pPr>
        <w:rPr>
          <w:lang w:val="it-CH"/>
        </w:rPr>
      </w:pPr>
    </w:p>
    <w:p w14:paraId="09194AA1" w14:textId="77777777" w:rsidR="000366F1" w:rsidRDefault="000366F1" w:rsidP="000366F1">
      <w:pPr>
        <w:rPr>
          <w:lang w:val="it-CH"/>
        </w:rPr>
      </w:pPr>
    </w:p>
    <w:p w14:paraId="2A50BDC2" w14:textId="77777777" w:rsidR="000366F1" w:rsidRDefault="000366F1" w:rsidP="000366F1">
      <w:pPr>
        <w:rPr>
          <w:lang w:val="it-CH"/>
        </w:rPr>
      </w:pPr>
    </w:p>
    <w:p w14:paraId="768C88F3" w14:textId="77777777" w:rsidR="000366F1" w:rsidRDefault="000366F1" w:rsidP="000366F1">
      <w:pPr>
        <w:rPr>
          <w:lang w:val="it-CH"/>
        </w:rPr>
      </w:pPr>
    </w:p>
    <w:p w14:paraId="086ECB71" w14:textId="77777777" w:rsidR="000366F1" w:rsidRDefault="000366F1" w:rsidP="000366F1">
      <w:pPr>
        <w:rPr>
          <w:lang w:val="it-CH"/>
        </w:rPr>
      </w:pPr>
    </w:p>
    <w:p w14:paraId="1D7F5697" w14:textId="77777777" w:rsidR="000366F1" w:rsidRDefault="000366F1" w:rsidP="000366F1">
      <w:pPr>
        <w:rPr>
          <w:lang w:val="it-CH"/>
        </w:rPr>
      </w:pPr>
    </w:p>
    <w:p w14:paraId="39299C99" w14:textId="77777777" w:rsidR="000366F1" w:rsidRDefault="000366F1" w:rsidP="000366F1">
      <w:pPr>
        <w:rPr>
          <w:lang w:val="it-CH"/>
        </w:rPr>
      </w:pPr>
    </w:p>
    <w:p w14:paraId="0C6966D6" w14:textId="77777777" w:rsidR="000366F1" w:rsidRDefault="000366F1" w:rsidP="000366F1">
      <w:pPr>
        <w:pStyle w:val="SUPSITestoArial10"/>
        <w:rPr>
          <w:sz w:val="36"/>
          <w:szCs w:val="36"/>
        </w:rPr>
      </w:pPr>
    </w:p>
    <w:p w14:paraId="429ADDA2" w14:textId="77777777" w:rsidR="000366F1" w:rsidRDefault="000366F1" w:rsidP="000366F1">
      <w:pPr>
        <w:pStyle w:val="SUPSITestoArial10"/>
        <w:rPr>
          <w:sz w:val="36"/>
          <w:szCs w:val="36"/>
        </w:rPr>
      </w:pPr>
    </w:p>
    <w:p w14:paraId="4A356B0A" w14:textId="77777777" w:rsidR="000366F1" w:rsidRDefault="000366F1" w:rsidP="000366F1">
      <w:pPr>
        <w:pStyle w:val="SUPSITestoArial10"/>
        <w:rPr>
          <w:sz w:val="36"/>
          <w:szCs w:val="36"/>
        </w:rPr>
      </w:pPr>
    </w:p>
    <w:p w14:paraId="7E583AA4" w14:textId="77777777" w:rsidR="000366F1" w:rsidRDefault="000366F1" w:rsidP="000366F1">
      <w:pPr>
        <w:pStyle w:val="SUPSITestoArial10"/>
        <w:rPr>
          <w:sz w:val="36"/>
          <w:szCs w:val="36"/>
        </w:rPr>
      </w:pPr>
    </w:p>
    <w:p w14:paraId="19CEA7E2" w14:textId="77777777" w:rsidR="000366F1" w:rsidRDefault="000366F1" w:rsidP="000366F1">
      <w:pPr>
        <w:pStyle w:val="SUPSITestoArial10"/>
        <w:rPr>
          <w:sz w:val="36"/>
          <w:szCs w:val="36"/>
        </w:rPr>
      </w:pPr>
    </w:p>
    <w:p w14:paraId="280B37C9" w14:textId="77777777" w:rsidR="000366F1" w:rsidRDefault="000366F1" w:rsidP="000366F1">
      <w:pPr>
        <w:pStyle w:val="SUPSITestoArial10"/>
        <w:rPr>
          <w:sz w:val="36"/>
          <w:szCs w:val="36"/>
        </w:rPr>
      </w:pPr>
    </w:p>
    <w:p w14:paraId="5167D3B7" w14:textId="77777777" w:rsidR="000366F1" w:rsidRDefault="000366F1" w:rsidP="000366F1">
      <w:pPr>
        <w:pStyle w:val="SUPSITestoArial10"/>
        <w:rPr>
          <w:sz w:val="36"/>
          <w:szCs w:val="36"/>
        </w:rPr>
      </w:pPr>
    </w:p>
    <w:p w14:paraId="1731E814" w14:textId="77777777" w:rsidR="000366F1" w:rsidRDefault="000366F1" w:rsidP="000366F1">
      <w:pPr>
        <w:pStyle w:val="SUPSITestoArial10"/>
        <w:rPr>
          <w:sz w:val="36"/>
          <w:szCs w:val="36"/>
        </w:rPr>
      </w:pPr>
    </w:p>
    <w:p w14:paraId="70A0FD83" w14:textId="77777777" w:rsidR="000366F1" w:rsidRDefault="000366F1" w:rsidP="000366F1">
      <w:pPr>
        <w:pStyle w:val="SUPSITestoArial10"/>
        <w:rPr>
          <w:sz w:val="36"/>
          <w:szCs w:val="36"/>
        </w:rPr>
      </w:pPr>
    </w:p>
    <w:p w14:paraId="6B2A77E8" w14:textId="77777777" w:rsidR="000366F1" w:rsidRDefault="000366F1" w:rsidP="000366F1">
      <w:pPr>
        <w:pStyle w:val="SUPSITestoArial10"/>
        <w:rPr>
          <w:sz w:val="36"/>
          <w:szCs w:val="36"/>
        </w:rPr>
      </w:pPr>
    </w:p>
    <w:p w14:paraId="57470015" w14:textId="77777777" w:rsidR="000366F1" w:rsidRDefault="000366F1" w:rsidP="000366F1">
      <w:pPr>
        <w:pStyle w:val="SUPSITestoArial10"/>
        <w:rPr>
          <w:sz w:val="36"/>
          <w:szCs w:val="36"/>
        </w:rPr>
      </w:pPr>
    </w:p>
    <w:p w14:paraId="59DB08C2" w14:textId="77777777" w:rsidR="000366F1" w:rsidRDefault="000366F1" w:rsidP="000366F1">
      <w:pPr>
        <w:pStyle w:val="SUPSITestoArial10"/>
        <w:rPr>
          <w:sz w:val="36"/>
          <w:szCs w:val="36"/>
        </w:rPr>
      </w:pPr>
    </w:p>
    <w:p w14:paraId="42EBE03B" w14:textId="77777777" w:rsidR="000366F1" w:rsidRDefault="000366F1" w:rsidP="000366F1">
      <w:pPr>
        <w:pStyle w:val="SUPSITestoArial10"/>
        <w:rPr>
          <w:sz w:val="36"/>
          <w:szCs w:val="36"/>
        </w:rPr>
      </w:pPr>
    </w:p>
    <w:p w14:paraId="6E060488" w14:textId="77777777" w:rsidR="000366F1" w:rsidRDefault="000366F1" w:rsidP="000366F1">
      <w:pPr>
        <w:pStyle w:val="SUPSITestoArial10"/>
        <w:rPr>
          <w:sz w:val="36"/>
          <w:szCs w:val="36"/>
        </w:rPr>
      </w:pPr>
    </w:p>
    <w:p w14:paraId="77E8D215" w14:textId="77777777" w:rsidR="000366F1" w:rsidRDefault="000366F1" w:rsidP="009727D2"/>
    <w:p w14:paraId="39D0796C" w14:textId="77777777" w:rsidR="000366F1" w:rsidRPr="002E5793" w:rsidRDefault="000366F1" w:rsidP="000366F1">
      <w:pPr>
        <w:pStyle w:val="SUPSITestoArial10"/>
        <w:rPr>
          <w:sz w:val="36"/>
          <w:szCs w:val="36"/>
        </w:rPr>
      </w:pPr>
      <w:r w:rsidRPr="002E5793">
        <w:rPr>
          <w:sz w:val="36"/>
          <w:szCs w:val="36"/>
        </w:rPr>
        <w:lastRenderedPageBreak/>
        <w:t>Piani di Lavoro</w:t>
      </w:r>
    </w:p>
    <w:p w14:paraId="0DCEFF93" w14:textId="77777777" w:rsidR="000366F1" w:rsidRDefault="000366F1" w:rsidP="000366F1">
      <w:pPr>
        <w:pStyle w:val="SUPSITestoArial10"/>
      </w:pPr>
    </w:p>
    <w:p w14:paraId="592F6DFD" w14:textId="77777777" w:rsidR="000366F1" w:rsidRPr="006D59CC" w:rsidRDefault="000366F1" w:rsidP="000366F1">
      <w:pPr>
        <w:pStyle w:val="SUPSITestoArial10"/>
      </w:pPr>
      <w:r w:rsidRPr="006D59CC">
        <w:t>Qui va inserita la pianificazione dei lavori di progetto, con almeno il piano iniziale previsto e quello finale di realizzazione effettiva.</w:t>
      </w:r>
    </w:p>
    <w:p w14:paraId="0B9B569C" w14:textId="77777777" w:rsidR="000366F1" w:rsidRPr="006D59CC" w:rsidRDefault="000366F1" w:rsidP="000366F1">
      <w:pPr>
        <w:pStyle w:val="SUPSITestoArial10"/>
      </w:pPr>
      <w:r w:rsidRPr="006D59CC">
        <w:t>Se necessario o utile possono essere inseriti anche dei piani intermedi.</w:t>
      </w:r>
    </w:p>
    <w:p w14:paraId="61564E06" w14:textId="77777777" w:rsidR="000366F1" w:rsidRDefault="000366F1" w:rsidP="000366F1">
      <w:pPr>
        <w:rPr>
          <w:lang w:val="it-CH"/>
        </w:rPr>
      </w:pPr>
    </w:p>
    <w:p w14:paraId="46FC3497" w14:textId="77777777" w:rsidR="000366F1" w:rsidRDefault="000366F1" w:rsidP="000366F1">
      <w:pPr>
        <w:rPr>
          <w:lang w:val="it-CH"/>
        </w:rPr>
      </w:pPr>
    </w:p>
    <w:p w14:paraId="547A5AB9" w14:textId="77777777" w:rsidR="000366F1" w:rsidRDefault="000366F1" w:rsidP="000366F1">
      <w:pPr>
        <w:rPr>
          <w:lang w:val="it-CH"/>
        </w:rPr>
      </w:pPr>
    </w:p>
    <w:p w14:paraId="74F74B30" w14:textId="77777777" w:rsidR="000366F1" w:rsidRDefault="000366F1" w:rsidP="000366F1">
      <w:pPr>
        <w:rPr>
          <w:lang w:val="it-CH"/>
        </w:rPr>
      </w:pPr>
    </w:p>
    <w:p w14:paraId="4E0C646D" w14:textId="77777777" w:rsidR="000366F1" w:rsidRDefault="000366F1" w:rsidP="000366F1">
      <w:pPr>
        <w:rPr>
          <w:lang w:val="it-CH"/>
        </w:rPr>
      </w:pPr>
    </w:p>
    <w:p w14:paraId="4C758A54" w14:textId="77777777" w:rsidR="000366F1" w:rsidRDefault="000366F1" w:rsidP="000366F1">
      <w:pPr>
        <w:rPr>
          <w:lang w:val="it-CH"/>
        </w:rPr>
      </w:pPr>
    </w:p>
    <w:p w14:paraId="5448A576" w14:textId="77777777" w:rsidR="000366F1" w:rsidRDefault="000366F1" w:rsidP="000366F1">
      <w:pPr>
        <w:rPr>
          <w:lang w:val="it-CH"/>
        </w:rPr>
      </w:pPr>
    </w:p>
    <w:p w14:paraId="02007DC2" w14:textId="77777777" w:rsidR="000366F1" w:rsidRDefault="000366F1" w:rsidP="000366F1">
      <w:pPr>
        <w:rPr>
          <w:lang w:val="it-CH"/>
        </w:rPr>
      </w:pPr>
    </w:p>
    <w:p w14:paraId="67E51F71" w14:textId="77777777" w:rsidR="000366F1" w:rsidRDefault="000366F1" w:rsidP="000366F1">
      <w:pPr>
        <w:rPr>
          <w:lang w:val="it-CH"/>
        </w:rPr>
      </w:pPr>
    </w:p>
    <w:p w14:paraId="5BF41315" w14:textId="77777777" w:rsidR="000366F1" w:rsidRDefault="000366F1" w:rsidP="000366F1">
      <w:pPr>
        <w:rPr>
          <w:lang w:val="it-CH"/>
        </w:rPr>
      </w:pPr>
    </w:p>
    <w:p w14:paraId="3D8D0617" w14:textId="77777777" w:rsidR="000366F1" w:rsidRDefault="000366F1" w:rsidP="000366F1">
      <w:pPr>
        <w:rPr>
          <w:lang w:val="it-CH"/>
        </w:rPr>
      </w:pPr>
    </w:p>
    <w:p w14:paraId="662F64B0" w14:textId="77777777" w:rsidR="000366F1" w:rsidRDefault="000366F1" w:rsidP="000366F1">
      <w:pPr>
        <w:rPr>
          <w:lang w:val="it-CH"/>
        </w:rPr>
      </w:pPr>
    </w:p>
    <w:p w14:paraId="4336A6F4" w14:textId="77777777" w:rsidR="000366F1" w:rsidRDefault="000366F1" w:rsidP="000366F1">
      <w:pPr>
        <w:rPr>
          <w:lang w:val="it-CH"/>
        </w:rPr>
      </w:pPr>
    </w:p>
    <w:p w14:paraId="22AFB183" w14:textId="77777777" w:rsidR="000366F1" w:rsidRDefault="000366F1" w:rsidP="000366F1">
      <w:pPr>
        <w:rPr>
          <w:lang w:val="it-CH"/>
        </w:rPr>
      </w:pPr>
    </w:p>
    <w:p w14:paraId="4939C462" w14:textId="77777777" w:rsidR="000366F1" w:rsidRDefault="000366F1" w:rsidP="000366F1">
      <w:pPr>
        <w:rPr>
          <w:lang w:val="it-CH"/>
        </w:rPr>
      </w:pPr>
    </w:p>
    <w:p w14:paraId="482FBC9E" w14:textId="77777777" w:rsidR="000366F1" w:rsidRDefault="000366F1" w:rsidP="000366F1">
      <w:pPr>
        <w:rPr>
          <w:lang w:val="it-CH"/>
        </w:rPr>
      </w:pPr>
    </w:p>
    <w:p w14:paraId="6A63CB25" w14:textId="77777777" w:rsidR="000366F1" w:rsidRDefault="000366F1" w:rsidP="000366F1">
      <w:pPr>
        <w:rPr>
          <w:lang w:val="it-CH"/>
        </w:rPr>
      </w:pPr>
    </w:p>
    <w:p w14:paraId="11752ACD" w14:textId="77777777" w:rsidR="000366F1" w:rsidRDefault="000366F1" w:rsidP="000366F1">
      <w:pPr>
        <w:rPr>
          <w:lang w:val="it-CH"/>
        </w:rPr>
      </w:pPr>
    </w:p>
    <w:p w14:paraId="56F7C493" w14:textId="77777777" w:rsidR="000366F1" w:rsidRDefault="000366F1" w:rsidP="000366F1">
      <w:pPr>
        <w:rPr>
          <w:lang w:val="it-CH"/>
        </w:rPr>
      </w:pPr>
    </w:p>
    <w:p w14:paraId="7A3D2DE4" w14:textId="77777777" w:rsidR="000366F1" w:rsidRDefault="000366F1" w:rsidP="000366F1">
      <w:pPr>
        <w:rPr>
          <w:lang w:val="it-CH"/>
        </w:rPr>
      </w:pPr>
    </w:p>
    <w:p w14:paraId="181672A6" w14:textId="77777777" w:rsidR="000366F1" w:rsidRDefault="000366F1" w:rsidP="000366F1">
      <w:pPr>
        <w:rPr>
          <w:lang w:val="it-CH"/>
        </w:rPr>
      </w:pPr>
    </w:p>
    <w:p w14:paraId="303916A8" w14:textId="77777777" w:rsidR="000366F1" w:rsidRDefault="000366F1" w:rsidP="000366F1">
      <w:pPr>
        <w:rPr>
          <w:lang w:val="it-CH"/>
        </w:rPr>
      </w:pPr>
    </w:p>
    <w:p w14:paraId="19270865" w14:textId="77777777" w:rsidR="000366F1" w:rsidRDefault="000366F1" w:rsidP="000366F1">
      <w:pPr>
        <w:rPr>
          <w:lang w:val="it-CH"/>
        </w:rPr>
      </w:pPr>
    </w:p>
    <w:p w14:paraId="0979CA9C" w14:textId="77777777" w:rsidR="000366F1" w:rsidRDefault="000366F1" w:rsidP="000366F1">
      <w:pPr>
        <w:rPr>
          <w:lang w:val="it-CH"/>
        </w:rPr>
      </w:pPr>
    </w:p>
    <w:p w14:paraId="205E73D4" w14:textId="77777777" w:rsidR="000366F1" w:rsidRDefault="000366F1" w:rsidP="000366F1">
      <w:pPr>
        <w:rPr>
          <w:lang w:val="it-CH"/>
        </w:rPr>
      </w:pPr>
    </w:p>
    <w:p w14:paraId="628E457C" w14:textId="77777777" w:rsidR="000366F1" w:rsidRDefault="000366F1" w:rsidP="000366F1">
      <w:pPr>
        <w:rPr>
          <w:lang w:val="it-CH"/>
        </w:rPr>
      </w:pPr>
    </w:p>
    <w:p w14:paraId="070C8C1A" w14:textId="77777777" w:rsidR="000366F1" w:rsidRDefault="000366F1" w:rsidP="000366F1">
      <w:pPr>
        <w:rPr>
          <w:lang w:val="it-CH"/>
        </w:rPr>
      </w:pPr>
    </w:p>
    <w:p w14:paraId="0767840F" w14:textId="77777777" w:rsidR="000366F1" w:rsidRDefault="000366F1" w:rsidP="000366F1">
      <w:pPr>
        <w:rPr>
          <w:lang w:val="it-CH"/>
        </w:rPr>
      </w:pPr>
    </w:p>
    <w:p w14:paraId="2941F949" w14:textId="77777777" w:rsidR="000366F1" w:rsidRDefault="000366F1" w:rsidP="000366F1">
      <w:pPr>
        <w:rPr>
          <w:lang w:val="it-CH"/>
        </w:rPr>
      </w:pPr>
    </w:p>
    <w:p w14:paraId="63052415" w14:textId="77777777" w:rsidR="000366F1" w:rsidRDefault="000366F1" w:rsidP="000366F1">
      <w:pPr>
        <w:rPr>
          <w:lang w:val="it-CH"/>
        </w:rPr>
      </w:pPr>
    </w:p>
    <w:p w14:paraId="57462D2B" w14:textId="77777777" w:rsidR="000366F1" w:rsidRDefault="000366F1" w:rsidP="000366F1">
      <w:pPr>
        <w:rPr>
          <w:lang w:val="it-CH"/>
        </w:rPr>
      </w:pPr>
    </w:p>
    <w:p w14:paraId="3A3FA7E8" w14:textId="77777777" w:rsidR="000366F1" w:rsidRDefault="000366F1" w:rsidP="000366F1">
      <w:pPr>
        <w:rPr>
          <w:lang w:val="it-CH"/>
        </w:rPr>
      </w:pPr>
    </w:p>
    <w:p w14:paraId="37194E97" w14:textId="77777777" w:rsidR="000366F1" w:rsidRDefault="000366F1" w:rsidP="000366F1">
      <w:pPr>
        <w:rPr>
          <w:lang w:val="it-CH"/>
        </w:rPr>
      </w:pPr>
    </w:p>
    <w:p w14:paraId="60E8D27E" w14:textId="77777777" w:rsidR="000366F1" w:rsidRDefault="000366F1" w:rsidP="000366F1">
      <w:pPr>
        <w:rPr>
          <w:lang w:val="it-CH"/>
        </w:rPr>
      </w:pPr>
    </w:p>
    <w:p w14:paraId="5EE00B3B" w14:textId="77777777" w:rsidR="000366F1" w:rsidRDefault="000366F1" w:rsidP="000366F1">
      <w:pPr>
        <w:rPr>
          <w:lang w:val="it-CH"/>
        </w:rPr>
      </w:pPr>
    </w:p>
    <w:p w14:paraId="541BC002" w14:textId="77777777" w:rsidR="000366F1" w:rsidRDefault="000366F1" w:rsidP="000366F1">
      <w:pPr>
        <w:rPr>
          <w:lang w:val="it-CH"/>
        </w:rPr>
      </w:pPr>
    </w:p>
    <w:p w14:paraId="47A1E3F1" w14:textId="77777777" w:rsidR="000366F1" w:rsidRDefault="000366F1" w:rsidP="000366F1">
      <w:pPr>
        <w:pStyle w:val="SUPSITestoArial10"/>
      </w:pPr>
    </w:p>
    <w:p w14:paraId="28B27EE0" w14:textId="77777777" w:rsidR="009727D2" w:rsidRDefault="009727D2" w:rsidP="009727D2"/>
    <w:p w14:paraId="62BA278C" w14:textId="77777777" w:rsidR="000366F1" w:rsidRPr="002E5793" w:rsidRDefault="000366F1" w:rsidP="000366F1">
      <w:pPr>
        <w:pStyle w:val="SUPSITestoArial10"/>
        <w:rPr>
          <w:sz w:val="36"/>
          <w:szCs w:val="36"/>
        </w:rPr>
      </w:pPr>
      <w:r w:rsidRPr="002E5793">
        <w:rPr>
          <w:sz w:val="36"/>
          <w:szCs w:val="36"/>
        </w:rPr>
        <w:lastRenderedPageBreak/>
        <w:t>Bibliografia</w:t>
      </w:r>
    </w:p>
    <w:p w14:paraId="1A8C0D57" w14:textId="77777777" w:rsidR="000366F1" w:rsidRDefault="000366F1" w:rsidP="000366F1">
      <w:pPr>
        <w:pStyle w:val="SUPSITestoArial10"/>
      </w:pPr>
    </w:p>
    <w:p w14:paraId="09E8702A" w14:textId="77777777" w:rsidR="000366F1" w:rsidRPr="00BB1AE8" w:rsidRDefault="000366F1" w:rsidP="000366F1">
      <w:pPr>
        <w:pStyle w:val="SUPSITestoArial10"/>
      </w:pPr>
      <w:r w:rsidRPr="00BB1AE8">
        <w:t>Va suddivisa secondo le fonti e con riferimenti numerici tra parentesi quadre [n], che vanno inseriti nel testo subito dopo la parola o frase cui quel riferimento bibliografico si riferisce.</w:t>
      </w:r>
    </w:p>
    <w:p w14:paraId="3523BF85" w14:textId="77777777" w:rsidR="000366F1" w:rsidRPr="00BB1AE8" w:rsidRDefault="000366F1" w:rsidP="000366F1">
      <w:pPr>
        <w:pStyle w:val="SUPSITestoArial10"/>
      </w:pPr>
    </w:p>
    <w:p w14:paraId="37771700" w14:textId="77777777" w:rsidR="000366F1" w:rsidRPr="006D59CC" w:rsidRDefault="000366F1" w:rsidP="000366F1">
      <w:pPr>
        <w:pStyle w:val="SUPSITestoArial10"/>
      </w:pPr>
      <w:r w:rsidRPr="006D59CC">
        <w:t>Indicazioni di libri:</w:t>
      </w:r>
    </w:p>
    <w:p w14:paraId="6EBA31FD" w14:textId="77777777" w:rsidR="000366F1" w:rsidRPr="006D59CC" w:rsidRDefault="000366F1" w:rsidP="000366F1">
      <w:pPr>
        <w:pStyle w:val="SUPSITestoArial10"/>
      </w:pPr>
      <w:r w:rsidRPr="006D59CC">
        <w:t>[n] autore/autori, titolo del libro, editore, anno, edizione</w:t>
      </w:r>
    </w:p>
    <w:p w14:paraId="781CB2B0" w14:textId="77777777" w:rsidR="000366F1" w:rsidRPr="006D59CC" w:rsidRDefault="000366F1" w:rsidP="000366F1">
      <w:pPr>
        <w:pStyle w:val="SUPSITestoArial10"/>
      </w:pPr>
      <w:r w:rsidRPr="006D59CC">
        <w:t xml:space="preserve"> </w:t>
      </w:r>
    </w:p>
    <w:p w14:paraId="00000CD7" w14:textId="77777777" w:rsidR="000366F1" w:rsidRPr="006D59CC" w:rsidRDefault="000366F1" w:rsidP="000366F1">
      <w:pPr>
        <w:pStyle w:val="SUPSITestoArial10"/>
      </w:pPr>
      <w:r w:rsidRPr="006D59CC">
        <w:t>Indicazioni di articoli:</w:t>
      </w:r>
    </w:p>
    <w:p w14:paraId="1CF9542C" w14:textId="77777777" w:rsidR="000366F1" w:rsidRPr="006D59CC" w:rsidRDefault="000366F1" w:rsidP="000366F1">
      <w:pPr>
        <w:pStyle w:val="SUPSITestoArial10"/>
      </w:pPr>
      <w:r w:rsidRPr="006D59CC">
        <w:t>[n] autore/autori, titolo dell’articolo, titolo della rivista, volume, data, pagine specifiche</w:t>
      </w:r>
    </w:p>
    <w:p w14:paraId="241EDB14" w14:textId="77777777" w:rsidR="000366F1" w:rsidRPr="006D59CC" w:rsidRDefault="000366F1" w:rsidP="000366F1">
      <w:pPr>
        <w:pStyle w:val="SUPSITestoArial10"/>
      </w:pPr>
    </w:p>
    <w:p w14:paraId="4EC74D48" w14:textId="77777777" w:rsidR="000366F1" w:rsidRPr="006D59CC" w:rsidRDefault="000366F1" w:rsidP="000366F1">
      <w:pPr>
        <w:pStyle w:val="SUPSITestoArial10"/>
      </w:pPr>
      <w:r w:rsidRPr="006D59CC">
        <w:t>Indicazioni di riferimenti Internet:</w:t>
      </w:r>
    </w:p>
    <w:p w14:paraId="4EEC93C7" w14:textId="77777777" w:rsidR="000366F1" w:rsidRPr="006D59CC" w:rsidRDefault="000366F1" w:rsidP="000366F1">
      <w:pPr>
        <w:pStyle w:val="SUPSITestoArial10"/>
      </w:pPr>
      <w:r w:rsidRPr="006D59CC">
        <w:t xml:space="preserve">[n] indirizzo Internet, event. pagine specifiche da selezionare </w:t>
      </w:r>
    </w:p>
    <w:p w14:paraId="64EE2437" w14:textId="77777777" w:rsidR="000366F1" w:rsidRDefault="000366F1" w:rsidP="000366F1">
      <w:pPr>
        <w:rPr>
          <w:lang w:val="it-CH"/>
        </w:rPr>
      </w:pPr>
    </w:p>
    <w:p w14:paraId="1EF0338A" w14:textId="77777777" w:rsidR="000366F1" w:rsidRDefault="000366F1" w:rsidP="000366F1">
      <w:pPr>
        <w:rPr>
          <w:lang w:val="it-CH"/>
        </w:rPr>
      </w:pPr>
    </w:p>
    <w:p w14:paraId="7FF5FBA3" w14:textId="77777777" w:rsidR="000366F1" w:rsidRDefault="000366F1" w:rsidP="000366F1">
      <w:pPr>
        <w:rPr>
          <w:lang w:val="it-CH"/>
        </w:rPr>
      </w:pPr>
    </w:p>
    <w:p w14:paraId="1AC3997F" w14:textId="77777777" w:rsidR="000366F1" w:rsidRDefault="000366F1" w:rsidP="000366F1">
      <w:pPr>
        <w:rPr>
          <w:lang w:val="it-CH"/>
        </w:rPr>
      </w:pPr>
    </w:p>
    <w:p w14:paraId="5CE46B96" w14:textId="77777777" w:rsidR="000366F1" w:rsidRDefault="000366F1" w:rsidP="000366F1">
      <w:pPr>
        <w:rPr>
          <w:lang w:val="it-CH"/>
        </w:rPr>
      </w:pPr>
    </w:p>
    <w:p w14:paraId="42003A26" w14:textId="77777777" w:rsidR="000366F1" w:rsidRDefault="000366F1" w:rsidP="000366F1">
      <w:pPr>
        <w:rPr>
          <w:lang w:val="it-CH"/>
        </w:rPr>
      </w:pPr>
    </w:p>
    <w:p w14:paraId="1DC3A9C9" w14:textId="77777777" w:rsidR="000366F1" w:rsidRDefault="000366F1" w:rsidP="000366F1">
      <w:pPr>
        <w:rPr>
          <w:lang w:val="it-CH"/>
        </w:rPr>
      </w:pPr>
    </w:p>
    <w:p w14:paraId="76553FA9" w14:textId="77777777" w:rsidR="000366F1" w:rsidRDefault="000366F1" w:rsidP="000366F1">
      <w:pPr>
        <w:rPr>
          <w:lang w:val="it-CH"/>
        </w:rPr>
      </w:pPr>
    </w:p>
    <w:p w14:paraId="3F7826B6" w14:textId="77777777" w:rsidR="000366F1" w:rsidRDefault="000366F1" w:rsidP="000366F1">
      <w:pPr>
        <w:rPr>
          <w:lang w:val="it-CH"/>
        </w:rPr>
      </w:pPr>
    </w:p>
    <w:p w14:paraId="7F71F8BE" w14:textId="77777777" w:rsidR="000366F1" w:rsidRDefault="000366F1" w:rsidP="000366F1">
      <w:pPr>
        <w:rPr>
          <w:lang w:val="it-CH"/>
        </w:rPr>
      </w:pPr>
    </w:p>
    <w:p w14:paraId="52608F0D" w14:textId="77777777" w:rsidR="000366F1" w:rsidRDefault="000366F1" w:rsidP="000366F1">
      <w:pPr>
        <w:rPr>
          <w:lang w:val="it-CH"/>
        </w:rPr>
      </w:pPr>
    </w:p>
    <w:p w14:paraId="5D5CD3A4" w14:textId="77777777" w:rsidR="000366F1" w:rsidRDefault="000366F1" w:rsidP="000366F1">
      <w:pPr>
        <w:rPr>
          <w:lang w:val="it-CH"/>
        </w:rPr>
      </w:pPr>
    </w:p>
    <w:p w14:paraId="4D302653" w14:textId="77777777" w:rsidR="000366F1" w:rsidRDefault="000366F1" w:rsidP="000366F1">
      <w:pPr>
        <w:rPr>
          <w:lang w:val="it-CH"/>
        </w:rPr>
      </w:pPr>
    </w:p>
    <w:p w14:paraId="4B3B1FA2" w14:textId="77777777" w:rsidR="000366F1" w:rsidRDefault="000366F1" w:rsidP="000366F1">
      <w:pPr>
        <w:rPr>
          <w:lang w:val="it-CH"/>
        </w:rPr>
      </w:pPr>
    </w:p>
    <w:p w14:paraId="36396FC1" w14:textId="77777777" w:rsidR="000366F1" w:rsidRDefault="000366F1" w:rsidP="000366F1">
      <w:pPr>
        <w:rPr>
          <w:lang w:val="it-CH"/>
        </w:rPr>
      </w:pPr>
    </w:p>
    <w:p w14:paraId="54811A26" w14:textId="77777777" w:rsidR="000366F1" w:rsidRDefault="000366F1" w:rsidP="000366F1">
      <w:pPr>
        <w:rPr>
          <w:lang w:val="it-CH"/>
        </w:rPr>
      </w:pPr>
    </w:p>
    <w:p w14:paraId="77D5183D" w14:textId="77777777" w:rsidR="000366F1" w:rsidRDefault="000366F1" w:rsidP="000366F1">
      <w:pPr>
        <w:rPr>
          <w:lang w:val="it-CH"/>
        </w:rPr>
      </w:pPr>
    </w:p>
    <w:p w14:paraId="450FE6B4" w14:textId="77777777" w:rsidR="000366F1" w:rsidRDefault="000366F1" w:rsidP="000366F1">
      <w:pPr>
        <w:rPr>
          <w:lang w:val="it-CH"/>
        </w:rPr>
      </w:pPr>
    </w:p>
    <w:p w14:paraId="0E125BB0" w14:textId="77777777" w:rsidR="000366F1" w:rsidRDefault="000366F1" w:rsidP="000366F1">
      <w:pPr>
        <w:rPr>
          <w:lang w:val="it-CH"/>
        </w:rPr>
      </w:pPr>
    </w:p>
    <w:p w14:paraId="71542FAC" w14:textId="77777777" w:rsidR="000366F1" w:rsidRDefault="000366F1" w:rsidP="000366F1">
      <w:pPr>
        <w:rPr>
          <w:lang w:val="it-CH"/>
        </w:rPr>
      </w:pPr>
    </w:p>
    <w:p w14:paraId="45B5D74A" w14:textId="77777777" w:rsidR="000366F1" w:rsidRDefault="000366F1" w:rsidP="000366F1">
      <w:pPr>
        <w:rPr>
          <w:lang w:val="it-CH"/>
        </w:rPr>
      </w:pPr>
    </w:p>
    <w:p w14:paraId="6C110AD2" w14:textId="77777777" w:rsidR="000366F1" w:rsidRDefault="000366F1" w:rsidP="000366F1">
      <w:pPr>
        <w:rPr>
          <w:lang w:val="it-CH"/>
        </w:rPr>
      </w:pPr>
    </w:p>
    <w:p w14:paraId="64D90B6E" w14:textId="77777777" w:rsidR="000366F1" w:rsidRDefault="000366F1" w:rsidP="000366F1">
      <w:pPr>
        <w:rPr>
          <w:lang w:val="it-CH"/>
        </w:rPr>
      </w:pPr>
    </w:p>
    <w:p w14:paraId="75985F96" w14:textId="77777777" w:rsidR="000366F1" w:rsidRDefault="000366F1" w:rsidP="000366F1">
      <w:pPr>
        <w:rPr>
          <w:lang w:val="it-CH"/>
        </w:rPr>
      </w:pPr>
    </w:p>
    <w:p w14:paraId="7197FB85" w14:textId="77777777" w:rsidR="000366F1" w:rsidRDefault="000366F1" w:rsidP="000366F1">
      <w:pPr>
        <w:rPr>
          <w:lang w:val="it-CH"/>
        </w:rPr>
      </w:pPr>
    </w:p>
    <w:p w14:paraId="6E990B3C" w14:textId="77777777" w:rsidR="000366F1" w:rsidRDefault="000366F1" w:rsidP="000366F1">
      <w:pPr>
        <w:rPr>
          <w:lang w:val="it-CH"/>
        </w:rPr>
      </w:pPr>
    </w:p>
    <w:p w14:paraId="0050E89F" w14:textId="77777777" w:rsidR="000366F1" w:rsidRDefault="000366F1" w:rsidP="000366F1">
      <w:pPr>
        <w:rPr>
          <w:lang w:val="it-CH"/>
        </w:rPr>
      </w:pPr>
    </w:p>
    <w:p w14:paraId="3AF8DDED" w14:textId="77777777" w:rsidR="000366F1" w:rsidRDefault="000366F1" w:rsidP="000366F1">
      <w:pPr>
        <w:rPr>
          <w:lang w:val="it-CH"/>
        </w:rPr>
      </w:pPr>
    </w:p>
    <w:p w14:paraId="78668F7C" w14:textId="77777777" w:rsidR="000366F1" w:rsidRDefault="000366F1" w:rsidP="000366F1">
      <w:pPr>
        <w:rPr>
          <w:lang w:val="it-CH"/>
        </w:rPr>
      </w:pPr>
    </w:p>
    <w:p w14:paraId="119B6DBA" w14:textId="77777777" w:rsidR="000366F1" w:rsidRDefault="000366F1" w:rsidP="000366F1">
      <w:pPr>
        <w:rPr>
          <w:lang w:val="it-CH"/>
        </w:rPr>
      </w:pPr>
    </w:p>
    <w:p w14:paraId="12CD3EC8" w14:textId="77777777" w:rsidR="000366F1" w:rsidRDefault="000366F1" w:rsidP="000366F1">
      <w:pPr>
        <w:rPr>
          <w:lang w:val="it-CH"/>
        </w:rPr>
      </w:pPr>
    </w:p>
    <w:p w14:paraId="66EE39B3" w14:textId="77777777" w:rsidR="000366F1" w:rsidRPr="002E5793" w:rsidRDefault="000366F1" w:rsidP="000366F1">
      <w:pPr>
        <w:pStyle w:val="SUPSITestoArial10"/>
        <w:rPr>
          <w:sz w:val="36"/>
          <w:szCs w:val="36"/>
        </w:rPr>
      </w:pPr>
      <w:r w:rsidRPr="002E5793">
        <w:rPr>
          <w:sz w:val="36"/>
          <w:szCs w:val="36"/>
        </w:rPr>
        <w:lastRenderedPageBreak/>
        <w:t>Appendici</w:t>
      </w:r>
    </w:p>
    <w:p w14:paraId="5C2866F6" w14:textId="77777777" w:rsidR="000366F1" w:rsidRDefault="000366F1" w:rsidP="000366F1">
      <w:pPr>
        <w:pStyle w:val="SUPSITestoArial10"/>
      </w:pPr>
    </w:p>
    <w:p w14:paraId="1502CA87" w14:textId="77777777" w:rsidR="000366F1" w:rsidRPr="00BB1AE8" w:rsidRDefault="000366F1" w:rsidP="000366F1">
      <w:pPr>
        <w:pStyle w:val="SUPSITestoArial10"/>
      </w:pPr>
      <w:r w:rsidRPr="00BB1AE8">
        <w:t>Sono inserite direttamente nel fascicolo della documentazione.</w:t>
      </w:r>
    </w:p>
    <w:p w14:paraId="27206ABF" w14:textId="77777777" w:rsidR="000366F1" w:rsidRPr="00BB1AE8" w:rsidRDefault="000366F1" w:rsidP="000366F1">
      <w:pPr>
        <w:pStyle w:val="SUPSITestoArial10"/>
      </w:pPr>
      <w:r w:rsidRPr="00BB1AE8">
        <w:t>Vanno identificate singolarmente con A1, A2, A3, ecc. e i relativi titoli, oppure a gruppi con A1, A2, ecc., B1, B2, ecc., C1, C2, ecc., nel caso si vogliano evidenziare dei blocchi di appendici dello stesso tipo, come ad es. schemi, diagrammi, listati, ecc.</w:t>
      </w:r>
    </w:p>
    <w:p w14:paraId="21ABE2BA" w14:textId="77777777" w:rsidR="000366F1" w:rsidRPr="00BB1AE8" w:rsidRDefault="000366F1" w:rsidP="000366F1">
      <w:pPr>
        <w:pStyle w:val="SUPSITestoArial10"/>
      </w:pPr>
    </w:p>
    <w:p w14:paraId="5A25BC08" w14:textId="77777777" w:rsidR="000366F1" w:rsidRPr="00BB1AE8" w:rsidRDefault="000366F1" w:rsidP="000366F1">
      <w:pPr>
        <w:pStyle w:val="SUPSITestoArial10"/>
      </w:pPr>
      <w:r w:rsidRPr="00BB1AE8">
        <w:t>Nel caso di appendici su cui sia impossibile o troppo complicato inserire la numerazione delle pagine, come ad esempio listati già formattati, va inserita una prima pagina numerata che riporti il contenuto e il numero di pagine dell’appendice stessa, facendo poi seguire le pagine originali (con numerazione autonoma o senza numerazione).</w:t>
      </w:r>
    </w:p>
    <w:p w14:paraId="74AB5D2A" w14:textId="77777777" w:rsidR="000366F1" w:rsidRDefault="000366F1" w:rsidP="000366F1">
      <w:pPr>
        <w:rPr>
          <w:lang w:val="it-CH"/>
        </w:rPr>
      </w:pPr>
    </w:p>
    <w:p w14:paraId="6D22016D" w14:textId="77777777" w:rsidR="000366F1" w:rsidRDefault="000366F1" w:rsidP="000366F1">
      <w:pPr>
        <w:rPr>
          <w:lang w:val="it-CH"/>
        </w:rPr>
      </w:pPr>
    </w:p>
    <w:p w14:paraId="4C9DA576" w14:textId="77777777" w:rsidR="000366F1" w:rsidRDefault="000366F1" w:rsidP="000366F1">
      <w:pPr>
        <w:rPr>
          <w:lang w:val="it-CH"/>
        </w:rPr>
      </w:pPr>
    </w:p>
    <w:p w14:paraId="56E18B3D" w14:textId="77777777" w:rsidR="000366F1" w:rsidRDefault="000366F1" w:rsidP="000366F1">
      <w:pPr>
        <w:rPr>
          <w:lang w:val="it-CH"/>
        </w:rPr>
      </w:pPr>
    </w:p>
    <w:p w14:paraId="25A7882A" w14:textId="77777777" w:rsidR="000366F1" w:rsidRDefault="000366F1" w:rsidP="000366F1">
      <w:pPr>
        <w:rPr>
          <w:lang w:val="it-CH"/>
        </w:rPr>
      </w:pPr>
    </w:p>
    <w:p w14:paraId="271F8767" w14:textId="77777777" w:rsidR="000366F1" w:rsidRDefault="000366F1" w:rsidP="000366F1">
      <w:pPr>
        <w:rPr>
          <w:lang w:val="it-CH"/>
        </w:rPr>
      </w:pPr>
    </w:p>
    <w:p w14:paraId="7F9A5394" w14:textId="77777777" w:rsidR="000366F1" w:rsidRDefault="000366F1" w:rsidP="000366F1">
      <w:pPr>
        <w:rPr>
          <w:lang w:val="it-CH"/>
        </w:rPr>
      </w:pPr>
    </w:p>
    <w:p w14:paraId="5E855AD0" w14:textId="77777777" w:rsidR="000366F1" w:rsidRDefault="000366F1" w:rsidP="000366F1">
      <w:pPr>
        <w:rPr>
          <w:lang w:val="it-CH"/>
        </w:rPr>
      </w:pPr>
    </w:p>
    <w:p w14:paraId="3CF9B5C1" w14:textId="77777777" w:rsidR="000366F1" w:rsidRDefault="000366F1" w:rsidP="000366F1">
      <w:pPr>
        <w:rPr>
          <w:lang w:val="it-CH"/>
        </w:rPr>
      </w:pPr>
    </w:p>
    <w:p w14:paraId="52BE7EEF" w14:textId="77777777" w:rsidR="000366F1" w:rsidRDefault="000366F1" w:rsidP="000366F1">
      <w:pPr>
        <w:rPr>
          <w:lang w:val="it-CH"/>
        </w:rPr>
      </w:pPr>
    </w:p>
    <w:p w14:paraId="71187E26" w14:textId="77777777" w:rsidR="000366F1" w:rsidRDefault="000366F1" w:rsidP="000366F1">
      <w:pPr>
        <w:rPr>
          <w:lang w:val="it-CH"/>
        </w:rPr>
      </w:pPr>
    </w:p>
    <w:p w14:paraId="53AC6426" w14:textId="77777777" w:rsidR="000366F1" w:rsidRDefault="000366F1" w:rsidP="000366F1">
      <w:pPr>
        <w:rPr>
          <w:lang w:val="it-CH"/>
        </w:rPr>
      </w:pPr>
    </w:p>
    <w:p w14:paraId="178AF8D3" w14:textId="77777777" w:rsidR="000366F1" w:rsidRDefault="000366F1" w:rsidP="000366F1">
      <w:pPr>
        <w:rPr>
          <w:lang w:val="it-CH"/>
        </w:rPr>
      </w:pPr>
    </w:p>
    <w:p w14:paraId="49786329" w14:textId="77777777" w:rsidR="000366F1" w:rsidRDefault="000366F1" w:rsidP="000366F1">
      <w:pPr>
        <w:rPr>
          <w:lang w:val="it-CH"/>
        </w:rPr>
      </w:pPr>
    </w:p>
    <w:p w14:paraId="2A80F1B0" w14:textId="77777777" w:rsidR="000366F1" w:rsidRDefault="000366F1" w:rsidP="000366F1">
      <w:pPr>
        <w:rPr>
          <w:lang w:val="it-CH"/>
        </w:rPr>
      </w:pPr>
    </w:p>
    <w:p w14:paraId="2FC4C5F4" w14:textId="77777777" w:rsidR="000366F1" w:rsidRDefault="000366F1" w:rsidP="000366F1">
      <w:pPr>
        <w:rPr>
          <w:lang w:val="it-CH"/>
        </w:rPr>
      </w:pPr>
    </w:p>
    <w:p w14:paraId="2AEAF364" w14:textId="77777777" w:rsidR="000366F1" w:rsidRDefault="000366F1" w:rsidP="000366F1">
      <w:pPr>
        <w:rPr>
          <w:lang w:val="it-CH"/>
        </w:rPr>
      </w:pPr>
    </w:p>
    <w:p w14:paraId="1287FD53" w14:textId="77777777" w:rsidR="000366F1" w:rsidRDefault="000366F1" w:rsidP="000366F1">
      <w:pPr>
        <w:rPr>
          <w:lang w:val="it-CH"/>
        </w:rPr>
      </w:pPr>
    </w:p>
    <w:p w14:paraId="060E2343" w14:textId="77777777" w:rsidR="000366F1" w:rsidRDefault="000366F1" w:rsidP="000366F1">
      <w:pPr>
        <w:rPr>
          <w:lang w:val="it-CH"/>
        </w:rPr>
      </w:pPr>
    </w:p>
    <w:p w14:paraId="676B671A" w14:textId="77777777" w:rsidR="000366F1" w:rsidRDefault="000366F1" w:rsidP="000366F1">
      <w:pPr>
        <w:rPr>
          <w:lang w:val="it-CH"/>
        </w:rPr>
      </w:pPr>
    </w:p>
    <w:p w14:paraId="1E5F3F44" w14:textId="77777777" w:rsidR="000366F1" w:rsidRDefault="000366F1" w:rsidP="000366F1">
      <w:pPr>
        <w:rPr>
          <w:lang w:val="it-CH"/>
        </w:rPr>
      </w:pPr>
    </w:p>
    <w:p w14:paraId="470ADFFB" w14:textId="77777777" w:rsidR="000366F1" w:rsidRDefault="000366F1" w:rsidP="000366F1">
      <w:pPr>
        <w:rPr>
          <w:lang w:val="it-CH"/>
        </w:rPr>
      </w:pPr>
    </w:p>
    <w:p w14:paraId="073F7694" w14:textId="77777777" w:rsidR="000366F1" w:rsidRDefault="000366F1" w:rsidP="000366F1">
      <w:pPr>
        <w:rPr>
          <w:lang w:val="it-CH"/>
        </w:rPr>
      </w:pPr>
    </w:p>
    <w:p w14:paraId="28B4CFCD" w14:textId="77777777" w:rsidR="000366F1" w:rsidRDefault="000366F1" w:rsidP="000366F1">
      <w:pPr>
        <w:rPr>
          <w:lang w:val="it-CH"/>
        </w:rPr>
      </w:pPr>
    </w:p>
    <w:p w14:paraId="3B94C29D" w14:textId="77777777" w:rsidR="000366F1" w:rsidRDefault="000366F1" w:rsidP="000366F1">
      <w:pPr>
        <w:rPr>
          <w:lang w:val="it-CH"/>
        </w:rPr>
      </w:pPr>
    </w:p>
    <w:p w14:paraId="54FAE464" w14:textId="77777777" w:rsidR="000366F1" w:rsidRDefault="000366F1" w:rsidP="000366F1">
      <w:pPr>
        <w:rPr>
          <w:lang w:val="it-CH"/>
        </w:rPr>
      </w:pPr>
    </w:p>
    <w:p w14:paraId="3818A4A0" w14:textId="77777777" w:rsidR="000366F1" w:rsidRDefault="000366F1" w:rsidP="000366F1">
      <w:pPr>
        <w:rPr>
          <w:lang w:val="it-CH"/>
        </w:rPr>
      </w:pPr>
    </w:p>
    <w:p w14:paraId="24704EDD" w14:textId="77777777" w:rsidR="000366F1" w:rsidRDefault="000366F1" w:rsidP="000366F1">
      <w:pPr>
        <w:rPr>
          <w:lang w:val="it-CH"/>
        </w:rPr>
      </w:pPr>
    </w:p>
    <w:p w14:paraId="038E4BBB" w14:textId="77777777" w:rsidR="000366F1" w:rsidRDefault="000366F1" w:rsidP="000366F1">
      <w:pPr>
        <w:rPr>
          <w:lang w:val="it-CH"/>
        </w:rPr>
      </w:pPr>
    </w:p>
    <w:p w14:paraId="04FBF770" w14:textId="77777777" w:rsidR="000366F1" w:rsidRDefault="000366F1" w:rsidP="000366F1">
      <w:pPr>
        <w:rPr>
          <w:lang w:val="it-CH"/>
        </w:rPr>
      </w:pPr>
    </w:p>
    <w:p w14:paraId="5150477F" w14:textId="77777777" w:rsidR="000366F1" w:rsidRDefault="000366F1" w:rsidP="000366F1">
      <w:pPr>
        <w:rPr>
          <w:lang w:val="it-CH"/>
        </w:rPr>
      </w:pPr>
    </w:p>
    <w:p w14:paraId="0FD3BBBD" w14:textId="77777777" w:rsidR="000366F1" w:rsidRDefault="000366F1" w:rsidP="000366F1">
      <w:pPr>
        <w:rPr>
          <w:lang w:val="it-CH"/>
        </w:rPr>
      </w:pPr>
    </w:p>
    <w:p w14:paraId="48D60B04" w14:textId="77777777" w:rsidR="000366F1" w:rsidRDefault="000366F1" w:rsidP="000366F1">
      <w:pPr>
        <w:rPr>
          <w:lang w:val="it-CH"/>
        </w:rPr>
      </w:pPr>
    </w:p>
    <w:p w14:paraId="56716B9F" w14:textId="77777777" w:rsidR="000366F1" w:rsidRPr="002E5793" w:rsidRDefault="000366F1" w:rsidP="000366F1">
      <w:pPr>
        <w:pStyle w:val="SUPSITestoArial10"/>
        <w:rPr>
          <w:sz w:val="36"/>
          <w:szCs w:val="36"/>
        </w:rPr>
      </w:pPr>
      <w:r w:rsidRPr="002E5793">
        <w:rPr>
          <w:sz w:val="36"/>
          <w:szCs w:val="36"/>
        </w:rPr>
        <w:lastRenderedPageBreak/>
        <w:t>Allegati</w:t>
      </w:r>
    </w:p>
    <w:p w14:paraId="583AA46D" w14:textId="77777777" w:rsidR="000366F1" w:rsidRDefault="000366F1" w:rsidP="000366F1">
      <w:pPr>
        <w:pStyle w:val="SUPSITestoArial10"/>
      </w:pPr>
    </w:p>
    <w:p w14:paraId="5CC2D87D" w14:textId="77777777" w:rsidR="000366F1" w:rsidRPr="00BB1AE8" w:rsidRDefault="000366F1" w:rsidP="000366F1">
      <w:pPr>
        <w:pStyle w:val="SUPSITestoArial10"/>
      </w:pPr>
      <w:r w:rsidRPr="00BB1AE8">
        <w:t>Fanno parte della documentazione, ma non del relativo fascicolo, trattandosi di materiale separato, anche se riferito alla documentazione stessa.</w:t>
      </w:r>
    </w:p>
    <w:p w14:paraId="39F82D05" w14:textId="77777777" w:rsidR="000366F1" w:rsidRPr="00BB1AE8" w:rsidRDefault="000366F1" w:rsidP="000366F1">
      <w:pPr>
        <w:pStyle w:val="SUPSITestoArial10"/>
      </w:pPr>
      <w:r w:rsidRPr="00BB1AE8">
        <w:t>Si tratta del CD contenente la documentazione stessa e altro materiale riferito al progetto, ev. fascicoli separati (come ad es. un Manuale d’uso), ev. materiale sperimentale del progetto.</w:t>
      </w:r>
    </w:p>
    <w:p w14:paraId="00E3EB18" w14:textId="77777777" w:rsidR="000366F1" w:rsidRPr="00BB1AE8" w:rsidRDefault="000366F1" w:rsidP="000366F1">
      <w:pPr>
        <w:pStyle w:val="SUPSITestoArial10"/>
      </w:pPr>
      <w:r w:rsidRPr="00BB1AE8">
        <w:t>L’identificazione avviene come per le Appendici, usando però lettere iniziali diverse, in modo da non confondere Appendici e Allegati.</w:t>
      </w:r>
    </w:p>
    <w:p w14:paraId="42BE95C4" w14:textId="77777777" w:rsidR="000366F1" w:rsidRPr="00BB1AE8" w:rsidRDefault="000366F1" w:rsidP="000366F1">
      <w:pPr>
        <w:pStyle w:val="SUPSITestoArial10"/>
      </w:pPr>
    </w:p>
    <w:p w14:paraId="248453D4" w14:textId="77777777" w:rsidR="000366F1" w:rsidRPr="00BB1AE8" w:rsidRDefault="000366F1" w:rsidP="000366F1">
      <w:pPr>
        <w:pStyle w:val="SUPSITestoArial10"/>
      </w:pPr>
      <w:r w:rsidRPr="00BB1AE8">
        <w:t>Importante: gli Allegati, essendo separati, vanno sempre corredati di scritte o etichette che li identifichino come relativi al progetto e alla documentazione cui si riferiscono (titolo, codice, ecc.).</w:t>
      </w:r>
    </w:p>
    <w:p w14:paraId="03909FDF" w14:textId="77777777" w:rsidR="000366F1" w:rsidRDefault="000366F1" w:rsidP="000366F1">
      <w:pPr>
        <w:rPr>
          <w:lang w:val="it-CH"/>
        </w:rPr>
      </w:pPr>
    </w:p>
    <w:p w14:paraId="5E51D5CC" w14:textId="77777777" w:rsidR="000366F1" w:rsidRDefault="000366F1" w:rsidP="000366F1">
      <w:pPr>
        <w:rPr>
          <w:lang w:val="it-CH"/>
        </w:rPr>
      </w:pPr>
    </w:p>
    <w:p w14:paraId="0483DE43" w14:textId="77777777" w:rsidR="000366F1" w:rsidRDefault="000366F1" w:rsidP="000366F1">
      <w:pPr>
        <w:rPr>
          <w:lang w:val="it-CH"/>
        </w:rPr>
      </w:pPr>
    </w:p>
    <w:p w14:paraId="51F25A13" w14:textId="77777777" w:rsidR="000366F1" w:rsidRDefault="000366F1" w:rsidP="000366F1">
      <w:pPr>
        <w:rPr>
          <w:lang w:val="it-CH"/>
        </w:rPr>
      </w:pPr>
    </w:p>
    <w:p w14:paraId="59766B69" w14:textId="77777777" w:rsidR="000366F1" w:rsidRDefault="000366F1" w:rsidP="000366F1">
      <w:pPr>
        <w:rPr>
          <w:lang w:val="it-CH"/>
        </w:rPr>
      </w:pPr>
    </w:p>
    <w:p w14:paraId="2F037330" w14:textId="77777777" w:rsidR="000366F1" w:rsidRDefault="000366F1" w:rsidP="000366F1">
      <w:pPr>
        <w:rPr>
          <w:lang w:val="it-CH"/>
        </w:rPr>
      </w:pPr>
    </w:p>
    <w:p w14:paraId="3266BC53" w14:textId="77777777" w:rsidR="000366F1" w:rsidRDefault="000366F1" w:rsidP="000366F1">
      <w:pPr>
        <w:rPr>
          <w:lang w:val="it-CH"/>
        </w:rPr>
      </w:pPr>
    </w:p>
    <w:p w14:paraId="2A53855C" w14:textId="77777777" w:rsidR="000366F1" w:rsidRDefault="000366F1" w:rsidP="000366F1">
      <w:pPr>
        <w:rPr>
          <w:lang w:val="it-CH"/>
        </w:rPr>
      </w:pPr>
    </w:p>
    <w:p w14:paraId="612FDFA7" w14:textId="77777777" w:rsidR="000366F1" w:rsidRDefault="000366F1" w:rsidP="000366F1">
      <w:pPr>
        <w:rPr>
          <w:lang w:val="it-CH"/>
        </w:rPr>
      </w:pPr>
    </w:p>
    <w:p w14:paraId="04A40395" w14:textId="77777777" w:rsidR="000366F1" w:rsidRDefault="000366F1" w:rsidP="000366F1">
      <w:pPr>
        <w:rPr>
          <w:lang w:val="it-CH"/>
        </w:rPr>
      </w:pPr>
    </w:p>
    <w:p w14:paraId="232A0C8D" w14:textId="77777777" w:rsidR="000366F1" w:rsidRDefault="000366F1" w:rsidP="000366F1">
      <w:pPr>
        <w:rPr>
          <w:lang w:val="it-CH"/>
        </w:rPr>
      </w:pPr>
    </w:p>
    <w:p w14:paraId="1F303126" w14:textId="77777777" w:rsidR="000366F1" w:rsidRDefault="000366F1" w:rsidP="000366F1">
      <w:pPr>
        <w:rPr>
          <w:lang w:val="it-CH"/>
        </w:rPr>
      </w:pPr>
    </w:p>
    <w:p w14:paraId="16DA53ED" w14:textId="77777777" w:rsidR="000366F1" w:rsidRDefault="000366F1" w:rsidP="000366F1">
      <w:pPr>
        <w:rPr>
          <w:lang w:val="it-CH"/>
        </w:rPr>
      </w:pPr>
    </w:p>
    <w:p w14:paraId="50D26BC3" w14:textId="77777777" w:rsidR="000366F1" w:rsidRDefault="000366F1" w:rsidP="000366F1">
      <w:pPr>
        <w:rPr>
          <w:lang w:val="it-CH"/>
        </w:rPr>
      </w:pPr>
    </w:p>
    <w:p w14:paraId="337CE850" w14:textId="77777777" w:rsidR="000366F1" w:rsidRDefault="000366F1" w:rsidP="000366F1">
      <w:pPr>
        <w:rPr>
          <w:lang w:val="it-CH"/>
        </w:rPr>
      </w:pPr>
    </w:p>
    <w:p w14:paraId="59E9220C" w14:textId="77777777" w:rsidR="000366F1" w:rsidRDefault="000366F1" w:rsidP="000366F1">
      <w:pPr>
        <w:rPr>
          <w:lang w:val="it-CH"/>
        </w:rPr>
      </w:pPr>
    </w:p>
    <w:p w14:paraId="5FCC1028" w14:textId="77777777" w:rsidR="000366F1" w:rsidRDefault="000366F1" w:rsidP="000366F1">
      <w:pPr>
        <w:rPr>
          <w:lang w:val="it-CH"/>
        </w:rPr>
      </w:pPr>
    </w:p>
    <w:p w14:paraId="3294BAA7" w14:textId="77777777" w:rsidR="000366F1" w:rsidRDefault="000366F1" w:rsidP="000366F1">
      <w:pPr>
        <w:rPr>
          <w:lang w:val="it-CH"/>
        </w:rPr>
      </w:pPr>
    </w:p>
    <w:p w14:paraId="0EC976A2" w14:textId="77777777" w:rsidR="000366F1" w:rsidRDefault="000366F1" w:rsidP="000366F1">
      <w:pPr>
        <w:rPr>
          <w:lang w:val="it-CH"/>
        </w:rPr>
      </w:pPr>
    </w:p>
    <w:p w14:paraId="61D8CFC9" w14:textId="77777777" w:rsidR="000366F1" w:rsidRDefault="000366F1" w:rsidP="000366F1">
      <w:pPr>
        <w:rPr>
          <w:lang w:val="it-CH"/>
        </w:rPr>
      </w:pPr>
    </w:p>
    <w:p w14:paraId="55A82EEE" w14:textId="77777777" w:rsidR="000366F1" w:rsidRDefault="000366F1" w:rsidP="000366F1">
      <w:pPr>
        <w:rPr>
          <w:lang w:val="it-CH"/>
        </w:rPr>
      </w:pPr>
    </w:p>
    <w:p w14:paraId="301D434B" w14:textId="77777777" w:rsidR="000366F1" w:rsidRDefault="000366F1" w:rsidP="000366F1">
      <w:pPr>
        <w:rPr>
          <w:lang w:val="it-CH"/>
        </w:rPr>
      </w:pPr>
    </w:p>
    <w:p w14:paraId="6DAB5E1F" w14:textId="77777777" w:rsidR="000366F1" w:rsidRDefault="000366F1" w:rsidP="000366F1">
      <w:pPr>
        <w:rPr>
          <w:lang w:val="it-CH"/>
        </w:rPr>
      </w:pPr>
    </w:p>
    <w:p w14:paraId="6246CF35" w14:textId="77777777" w:rsidR="000366F1" w:rsidRDefault="000366F1" w:rsidP="000366F1">
      <w:pPr>
        <w:rPr>
          <w:lang w:val="it-CH"/>
        </w:rPr>
      </w:pPr>
    </w:p>
    <w:p w14:paraId="51881F83" w14:textId="77777777" w:rsidR="000366F1" w:rsidRDefault="000366F1" w:rsidP="000366F1">
      <w:pPr>
        <w:rPr>
          <w:lang w:val="it-CH"/>
        </w:rPr>
      </w:pPr>
    </w:p>
    <w:p w14:paraId="6E2DB6B5" w14:textId="77777777" w:rsidR="000366F1" w:rsidRDefault="000366F1" w:rsidP="000366F1">
      <w:pPr>
        <w:rPr>
          <w:lang w:val="it-CH"/>
        </w:rPr>
      </w:pPr>
    </w:p>
    <w:p w14:paraId="6AC740F3" w14:textId="77777777" w:rsidR="000366F1" w:rsidRDefault="000366F1" w:rsidP="000366F1">
      <w:pPr>
        <w:rPr>
          <w:lang w:val="it-CH"/>
        </w:rPr>
      </w:pPr>
    </w:p>
    <w:p w14:paraId="7913AC93" w14:textId="77777777" w:rsidR="000366F1" w:rsidRDefault="000366F1" w:rsidP="000366F1">
      <w:pPr>
        <w:rPr>
          <w:lang w:val="it-CH"/>
        </w:rPr>
      </w:pPr>
    </w:p>
    <w:p w14:paraId="02D07ED0" w14:textId="77777777" w:rsidR="000366F1" w:rsidRDefault="000366F1" w:rsidP="000366F1">
      <w:pPr>
        <w:rPr>
          <w:lang w:val="it-CH"/>
        </w:rPr>
      </w:pPr>
    </w:p>
    <w:p w14:paraId="139DAB56" w14:textId="77777777" w:rsidR="000366F1" w:rsidRDefault="000366F1" w:rsidP="000366F1">
      <w:pPr>
        <w:rPr>
          <w:lang w:val="it-CH"/>
        </w:rPr>
      </w:pPr>
    </w:p>
    <w:p w14:paraId="22C2B772" w14:textId="77777777" w:rsidR="000366F1" w:rsidRPr="00776A3E" w:rsidRDefault="000366F1" w:rsidP="000366F1">
      <w:pPr>
        <w:pStyle w:val="SUPSITestoArial11"/>
      </w:pPr>
    </w:p>
    <w:p w14:paraId="2304598C" w14:textId="77777777" w:rsidR="000366F1" w:rsidRPr="000366F1" w:rsidRDefault="000366F1" w:rsidP="000366F1">
      <w:pPr>
        <w:pStyle w:val="Nessunaspaziatura"/>
      </w:pPr>
    </w:p>
    <w:p w14:paraId="78EC0E1F" w14:textId="77777777" w:rsidR="000366F1" w:rsidRDefault="000366F1" w:rsidP="009727D2">
      <w:pPr>
        <w:rPr>
          <w:rFonts w:ascii="Arial" w:hAnsi="Arial"/>
          <w:noProof/>
          <w:sz w:val="36"/>
          <w:szCs w:val="16"/>
        </w:rPr>
      </w:pPr>
      <w:r>
        <w:br w:type="page"/>
      </w:r>
    </w:p>
    <w:p w14:paraId="12E6B94B" w14:textId="77777777" w:rsidR="003A61F3" w:rsidRPr="00E94B34" w:rsidRDefault="00F564BB" w:rsidP="003A61F3">
      <w:pPr>
        <w:pStyle w:val="SUPSITitolazione18"/>
        <w:rPr>
          <w:sz w:val="16"/>
        </w:rPr>
      </w:pPr>
      <w:r w:rsidRPr="00E94B34">
        <w:lastRenderedPageBreak/>
        <w:t>Titolazione &gt; (testo Arial 18)</w:t>
      </w:r>
    </w:p>
    <w:p w14:paraId="385F39CE" w14:textId="77777777" w:rsidR="003A61F3" w:rsidRPr="006E2CFD" w:rsidRDefault="00F564BB" w:rsidP="003A61F3">
      <w:pPr>
        <w:pStyle w:val="SUPSITestoArial11"/>
      </w:pPr>
      <w:r w:rsidRPr="006E2CFD">
        <w:t>Sottotitoli e paragrafi introduttivi &gt; (testo Arial 11)</w:t>
      </w:r>
    </w:p>
    <w:p w14:paraId="38395938" w14:textId="77777777" w:rsidR="003A61F3" w:rsidRPr="00776A3E" w:rsidRDefault="003A61F3" w:rsidP="003A61F3">
      <w:pPr>
        <w:pStyle w:val="SUPSITitolazione18"/>
      </w:pPr>
    </w:p>
    <w:p w14:paraId="0B209AD4" w14:textId="77777777" w:rsidR="003A61F3" w:rsidRPr="000366F1" w:rsidRDefault="00F564BB" w:rsidP="003A61F3">
      <w:pPr>
        <w:pStyle w:val="SUPSITitolettoArialbold9"/>
      </w:pPr>
      <w:r w:rsidRPr="000366F1">
        <w:t>The lazy duck &gt; (Arial bold 9)</w:t>
      </w:r>
    </w:p>
    <w:p w14:paraId="7CE0768D" w14:textId="77777777" w:rsidR="003A61F3" w:rsidRPr="00776A3E" w:rsidRDefault="00F564BB" w:rsidP="003A61F3">
      <w:pPr>
        <w:pStyle w:val="SUPSITestoArial9"/>
      </w:pPr>
      <w:r w:rsidRPr="000366F1">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0366F1">
        <w:rPr>
          <w:lang w:val="fr-FR"/>
        </w:rPr>
        <w:t xml:space="preserve">Aliquam risus nisl, egestas eu accumsan non, luctus in nibh. Nulla consectetur lacus eu enim imperdiet rhoncus. Proin lobortis tincidunt eros eu feugiat. Duis erat tellus, imperdiet vel luctus, lobortis eget lacus. In nunc nisl, venenatis euismod dapibus sed, fringilla ac velit. Cras in augue nibh, vitae placerat nunc. Duis vitae sapien a eros vestibulum sollicitudin. Class aptent taciti sociosqu ad litora torquent per conubia nostra, per inceptos himenaeos. </w:t>
      </w:r>
      <w:r w:rsidRPr="00776A3E">
        <w:t>Praesent non tristique mi. Mauris a libero vel velit feugiat fermentum in in ligula. Aliquam sodales ipsum vel odio auctor dictum. &gt; (testo Arial 9)</w:t>
      </w:r>
      <w:r w:rsidRPr="00660C58">
        <w:rPr>
          <w:noProof/>
          <w:sz w:val="16"/>
          <w:szCs w:val="16"/>
          <w:lang w:eastAsia="it-IT"/>
        </w:rPr>
        <w:t xml:space="preserve"> </w:t>
      </w:r>
    </w:p>
    <w:p w14:paraId="4A3100A0" w14:textId="77777777" w:rsidR="003A61F3" w:rsidRPr="00776A3E" w:rsidRDefault="003A61F3" w:rsidP="003A61F3">
      <w:pPr>
        <w:pStyle w:val="SUPSITestoArial9"/>
      </w:pPr>
    </w:p>
    <w:p w14:paraId="54F1C846" w14:textId="77777777" w:rsidR="003A61F3" w:rsidRPr="00776A3E" w:rsidRDefault="00F564BB" w:rsidP="003A61F3">
      <w:pPr>
        <w:pStyle w:val="SUPSIElencopuntatoArial9"/>
      </w:pPr>
      <w:r w:rsidRPr="000366F1">
        <w:rPr>
          <w:lang w:val="fr-FR"/>
        </w:rPr>
        <w:t xml:space="preserve">Mauris et lacus turpis, a elementum elit. </w:t>
      </w:r>
      <w:r w:rsidRPr="00776A3E">
        <w:t>Vestibulum pharetra viverra libero, eu scelerisque ante placerat a.</w:t>
      </w:r>
    </w:p>
    <w:p w14:paraId="5A9D1093" w14:textId="77777777" w:rsidR="003A61F3" w:rsidRPr="000366F1" w:rsidRDefault="00F564BB" w:rsidP="003A61F3">
      <w:pPr>
        <w:pStyle w:val="SUPSIElencopuntatoArial9"/>
        <w:rPr>
          <w:lang w:val="fr-FR"/>
        </w:rPr>
      </w:pPr>
      <w:r w:rsidRPr="000366F1">
        <w:rPr>
          <w:lang w:val="fr-FR"/>
        </w:rPr>
        <w:t>Nunc ac neque sit amet nibh dictum tincidunt et sit amet nulla.</w:t>
      </w:r>
    </w:p>
    <w:p w14:paraId="5691CDDD" w14:textId="77777777" w:rsidR="003A61F3" w:rsidRPr="000366F1" w:rsidRDefault="00F564BB" w:rsidP="003A61F3">
      <w:pPr>
        <w:pStyle w:val="SUPSIElencopuntatoArial9"/>
        <w:rPr>
          <w:lang w:val="fr-FR"/>
        </w:rPr>
      </w:pPr>
      <w:r w:rsidRPr="000366F1">
        <w:rPr>
          <w:lang w:val="fr-FR"/>
        </w:rPr>
        <w:t>Fusce feugiat purus sit amet magna ullamcorper et accumsan magna venenatis. Pellentesque lectus orci, congue et iaculis et, sollicitudin ac massa.</w:t>
      </w:r>
    </w:p>
    <w:p w14:paraId="329377CB" w14:textId="77777777" w:rsidR="003A61F3" w:rsidRPr="00776A3E" w:rsidRDefault="00F564BB" w:rsidP="003A61F3">
      <w:pPr>
        <w:pStyle w:val="SUPSIElencopuntatoArial9"/>
      </w:pPr>
      <w:r w:rsidRPr="000366F1">
        <w:rPr>
          <w:lang w:val="fr-FR"/>
        </w:rPr>
        <w:t xml:space="preserve">Morbi mattis ligula et ligula scelerisque eu convallis orci consectetur. Nullam ultrices dictum dolor, in aliquet turpis scelerisque et. Proin fermentum quam nec neque aliquam non euismod ipsum facilisis. </w:t>
      </w:r>
      <w:r w:rsidRPr="00000523">
        <w:rPr>
          <w:lang w:val="en-GB"/>
        </w:rPr>
        <w:t xml:space="preserve">Vivamus elementum vehicula enim, at bibendum quam rutrum sit amet. </w:t>
      </w:r>
      <w:r w:rsidRPr="00776A3E">
        <w:t>Nulla facilisi.</w:t>
      </w:r>
    </w:p>
    <w:p w14:paraId="5E677EC9" w14:textId="77777777" w:rsidR="003A61F3" w:rsidRPr="00776A3E" w:rsidRDefault="00F564BB" w:rsidP="003A61F3">
      <w:pPr>
        <w:pStyle w:val="SUPSIElencopuntatoArial9"/>
      </w:pPr>
      <w:r w:rsidRPr="00776A3E">
        <w:t>In hac habitasse platea dictumst. Aliquam eget ante massa. Cras vitae nunc ac mi ultrices tristique vitae et nulla. Praesent ut mauris dolor, non placerat nibh.</w:t>
      </w:r>
    </w:p>
    <w:p w14:paraId="4377CF45" w14:textId="77777777" w:rsidR="003A61F3" w:rsidRPr="00776A3E" w:rsidRDefault="00F564BB" w:rsidP="003A61F3">
      <w:pPr>
        <w:pStyle w:val="SUPSIElencopuntatoArial9"/>
      </w:pPr>
      <w:r w:rsidRPr="00776A3E">
        <w:t>Duis dignissim quam vitae erat elementum non consequat arcu tristique. Sed eget sem augue. Donec nulla orci, sodales varius tempor ac, iaculis in mauris. &gt; (elenco puntato Arial 9)</w:t>
      </w:r>
    </w:p>
    <w:p w14:paraId="66575345" w14:textId="77777777" w:rsidR="003A61F3" w:rsidRPr="00776A3E" w:rsidRDefault="00F564BB" w:rsidP="003A61F3">
      <w:pPr>
        <w:pStyle w:val="SUPSITitolettoArialbold10"/>
      </w:pPr>
      <w:r w:rsidRPr="00776A3E">
        <w:tab/>
      </w:r>
      <w:r w:rsidRPr="00776A3E">
        <w:tab/>
      </w:r>
      <w:r w:rsidRPr="00776A3E">
        <w:tab/>
      </w:r>
    </w:p>
    <w:p w14:paraId="3F2269AA" w14:textId="77777777" w:rsidR="003A61F3" w:rsidRPr="00776A3E" w:rsidRDefault="00F564BB" w:rsidP="003A61F3">
      <w:pPr>
        <w:pStyle w:val="SUPSITitolettoArialbold10"/>
      </w:pPr>
      <w:r w:rsidRPr="00776A3E">
        <w:t>The lazy lizard &gt; (titoletto Arial bold 10)</w:t>
      </w:r>
    </w:p>
    <w:p w14:paraId="263C724E" w14:textId="77777777" w:rsidR="003A61F3" w:rsidRPr="00776A3E" w:rsidRDefault="00F564BB" w:rsidP="003A61F3">
      <w:pPr>
        <w:pStyle w:val="SUPSITestoArial10"/>
      </w:pPr>
      <w:r w:rsidRPr="00776A3E">
        <w:t xml:space="preserve">Proin fermentum quam nec neque aliquam non euismod ipsum facilisis. </w:t>
      </w:r>
      <w:r w:rsidRPr="00000523">
        <w:rPr>
          <w:lang w:val="en-GB"/>
        </w:rPr>
        <w:t xml:space="preserve">Vivamus elementum vehicula enim, at bibendum quam rutrum sit amet. </w:t>
      </w:r>
      <w:r w:rsidRPr="00776A3E">
        <w:t xml:space="preserve">Nulla facilisi. In hac habitasse platea dictumst. Aliquam eget ante massa. </w:t>
      </w:r>
      <w:r w:rsidRPr="000366F1">
        <w:rPr>
          <w:lang w:val="fr-FR"/>
        </w:rPr>
        <w:t xml:space="preserve">Cras vitae nunc ac mi ultrices tristique vitae et nulla. Praesent ut mauris dolor, non placerat nibh. Duis dignissim quam vitae erat elementum non consequat arcu tristique. </w:t>
      </w:r>
      <w:r w:rsidRPr="00000523">
        <w:rPr>
          <w:lang w:val="fr-FR"/>
        </w:rPr>
        <w:t xml:space="preserve">Sed eget sem augue. </w:t>
      </w:r>
      <w:r w:rsidRPr="00776A3E">
        <w:t>Donec nulla orci, sodales varius tempor ac, iaculis in mauris. &gt; (testo Arial 10)</w:t>
      </w:r>
    </w:p>
    <w:p w14:paraId="77F9E21D" w14:textId="77777777" w:rsidR="003A61F3" w:rsidRPr="00776A3E" w:rsidRDefault="003A61F3" w:rsidP="003A61F3">
      <w:pPr>
        <w:pStyle w:val="SUPSITestoArial10"/>
      </w:pPr>
    </w:p>
    <w:p w14:paraId="48647330" w14:textId="77777777" w:rsidR="003A61F3" w:rsidRPr="00776A3E" w:rsidRDefault="00F564BB" w:rsidP="003A61F3">
      <w:pPr>
        <w:pStyle w:val="SUPSIElencopuntatoArial10"/>
        <w:rPr>
          <w:lang w:val="it-IT"/>
        </w:rPr>
      </w:pPr>
      <w:r w:rsidRPr="000366F1">
        <w:rPr>
          <w:lang w:val="fr-FR"/>
        </w:rPr>
        <w:t xml:space="preserve">Nam euismod aliquet odio, ac egestas ante luctus quis. Pellentesque et lorem lorem, eget vehicula mi. </w:t>
      </w:r>
      <w:r w:rsidRPr="00776A3E">
        <w:rPr>
          <w:lang w:val="it-IT"/>
        </w:rPr>
        <w:t xml:space="preserve">In vulputate massa quis diam feugiat id consectetur risus pretium. Vestibulum nisi magna, mollis ut dignissim et, porttitor non leo. Vestibulum quis sem sed enim tempor rutrum. Donec luctus tempus metus, congue sodales orci ullamcorper a. Vestibulum nec bibendum lorem. </w:t>
      </w:r>
      <w:r w:rsidRPr="00000523">
        <w:rPr>
          <w:lang w:val="en-GB"/>
        </w:rPr>
        <w:t xml:space="preserve">Mauris nec sem ut tellus tincidunt congue sed in nunc. </w:t>
      </w:r>
      <w:r w:rsidRPr="00776A3E">
        <w:rPr>
          <w:lang w:val="it-IT"/>
        </w:rPr>
        <w:t>Curabitur pretium, justo non congue lacinia, quam mi faucibus mi, eget viverra risus orci at eros. Vestibulum ante ipsum primis in faucibus orci luctus et ultrices posuere cubilia Curae; Aliquam bibendum justo convallis erat tincidunt lacinia. Nunc viverra rutrum augue nec posuere. Curabitur euismod massa nec elit euismod in rhoncus neque viverra. &gt; (elenco puntato Arial 10)</w:t>
      </w:r>
    </w:p>
    <w:p w14:paraId="50A3CDA1" w14:textId="77777777" w:rsidR="003A61F3" w:rsidRPr="00776A3E" w:rsidRDefault="003A61F3" w:rsidP="003A61F3">
      <w:pPr>
        <w:pStyle w:val="SUPSITitolettoArialbold11"/>
      </w:pPr>
    </w:p>
    <w:p w14:paraId="3714877C" w14:textId="77777777" w:rsidR="003A61F3" w:rsidRPr="000366F1" w:rsidRDefault="00F564BB" w:rsidP="003A61F3">
      <w:pPr>
        <w:pStyle w:val="SUPSITitolettoArialbold11"/>
        <w:rPr>
          <w:lang w:val="en-US"/>
        </w:rPr>
      </w:pPr>
      <w:r w:rsidRPr="000366F1">
        <w:rPr>
          <w:lang w:val="en-US"/>
        </w:rPr>
        <w:t xml:space="preserve">The lazy dog &gt; (titoletto Arial bold 11) </w:t>
      </w:r>
    </w:p>
    <w:p w14:paraId="299E6C67" w14:textId="77777777" w:rsidR="003A61F3" w:rsidRPr="000366F1" w:rsidRDefault="00F564BB" w:rsidP="003A61F3">
      <w:pPr>
        <w:pStyle w:val="SUPSITestoArial11"/>
        <w:rPr>
          <w:lang w:val="fr-FR"/>
        </w:rPr>
      </w:pPr>
      <w:r w:rsidRPr="000366F1">
        <w:rPr>
          <w:lang w:val="fr-FR"/>
        </w:rPr>
        <w:t xml:space="preserve">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w:t>
      </w:r>
      <w:r w:rsidRPr="000366F1">
        <w:rPr>
          <w:lang w:val="fr-FR"/>
        </w:rPr>
        <w:lastRenderedPageBreak/>
        <w:t>nibh justo, vehicula et gravida id, placerat in erat. Cras et mauris lacus. Aenean nulla ligula, venenatis consequat convallis ut, imperdiet vel mauris. In lobortis mattis dolor, ac lobortis orci feugiat ut. Ut vestibulum nisl sed risus vestibulum vehicula. &gt; (testo Arial 11)</w:t>
      </w:r>
    </w:p>
    <w:p w14:paraId="3DB1626A" w14:textId="77777777" w:rsidR="003A61F3" w:rsidRPr="000366F1" w:rsidRDefault="003A61F3" w:rsidP="003A61F3">
      <w:pPr>
        <w:pStyle w:val="SUPSITestoArial11"/>
        <w:rPr>
          <w:lang w:val="fr-FR"/>
        </w:rPr>
      </w:pPr>
    </w:p>
    <w:p w14:paraId="591962C9" w14:textId="77777777" w:rsidR="003A61F3" w:rsidRPr="000366F1" w:rsidRDefault="00F564BB" w:rsidP="003A61F3">
      <w:pPr>
        <w:pStyle w:val="SUPSIElencopuntatoArial11"/>
        <w:rPr>
          <w:lang w:val="fr-FR"/>
        </w:rPr>
      </w:pPr>
      <w:r w:rsidRPr="000366F1">
        <w:rPr>
          <w:lang w:val="fr-FR"/>
        </w:rPr>
        <w:t>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nibh justo, vehicula et gravida id, placerat in erat. Cras et mauris lacus. Aenean nulla ligula, venenatis consequat convallis ut, imperdiet vel mauris. In lobortis mattis dolor, ac lobortis orci feugiat ut. Ut vestibulum nisl sed risus vestibulum vehicula. &gt; (elenco puntato Arial 11)</w:t>
      </w:r>
    </w:p>
    <w:p w14:paraId="3DEF9089" w14:textId="77777777" w:rsidR="003A61F3" w:rsidRPr="000366F1" w:rsidRDefault="003A61F3" w:rsidP="003A61F3">
      <w:pPr>
        <w:pStyle w:val="SUPSITestoArial11"/>
        <w:rPr>
          <w:lang w:val="fr-FR"/>
        </w:rPr>
      </w:pPr>
    </w:p>
    <w:p w14:paraId="2A88B79B" w14:textId="77777777" w:rsidR="003A61F3" w:rsidRPr="000366F1" w:rsidRDefault="003A61F3" w:rsidP="003A61F3">
      <w:pPr>
        <w:pStyle w:val="SUPSITestoArial11"/>
        <w:rPr>
          <w:lang w:val="fr-FR"/>
        </w:rPr>
      </w:pPr>
    </w:p>
    <w:p w14:paraId="59F874FF" w14:textId="77777777" w:rsidR="003A61F3" w:rsidRPr="000366F1" w:rsidRDefault="003A61F3" w:rsidP="003A61F3">
      <w:pPr>
        <w:pStyle w:val="SUPSITestoArial11"/>
        <w:rPr>
          <w:lang w:val="fr-FR"/>
        </w:rPr>
      </w:pPr>
    </w:p>
    <w:p w14:paraId="2BAD439D" w14:textId="77777777"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14:paraId="3107A3DF" w14:textId="77777777" w:rsidR="003A61F3" w:rsidRPr="00776A3E" w:rsidRDefault="003A61F3" w:rsidP="003A61F3">
      <w:pPr>
        <w:pStyle w:val="SUPSITestoArial11"/>
      </w:pPr>
    </w:p>
    <w:p w14:paraId="0D266095" w14:textId="77777777" w:rsidR="003A61F3" w:rsidRPr="00776A3E" w:rsidRDefault="003A61F3" w:rsidP="003A61F3">
      <w:pPr>
        <w:pStyle w:val="SUPSITestoArial11"/>
      </w:pPr>
    </w:p>
    <w:p w14:paraId="1453DAF2" w14:textId="77777777"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t>Funzione</w:t>
      </w:r>
    </w:p>
    <w:p w14:paraId="70032CD5" w14:textId="77777777"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11"/>
      <w:headerReference w:type="default" r:id="rId12"/>
      <w:footerReference w:type="even" r:id="rId13"/>
      <w:footerReference w:type="default" r:id="rId14"/>
      <w:headerReference w:type="first" r:id="rId15"/>
      <w:footerReference w:type="first" r:id="rId16"/>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C2D7D" w14:textId="77777777" w:rsidR="00CD3797" w:rsidRDefault="00CD3797">
      <w:r>
        <w:separator/>
      </w:r>
    </w:p>
  </w:endnote>
  <w:endnote w:type="continuationSeparator" w:id="0">
    <w:p w14:paraId="379D229B" w14:textId="77777777" w:rsidR="00CD3797" w:rsidRDefault="00CD3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64A74" w14:textId="77777777" w:rsidR="001456EC" w:rsidRDefault="001456EC">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436F" w14:textId="150B921A" w:rsidR="001456EC" w:rsidRPr="00095E2D" w:rsidRDefault="001456EC" w:rsidP="001456EC">
    <w:pPr>
      <w:pStyle w:val="SUPSITestoArial9"/>
      <w:tabs>
        <w:tab w:val="left" w:pos="2064"/>
      </w:tabs>
      <w:rPr>
        <w:sz w:val="16"/>
      </w:rPr>
    </w:pPr>
    <w:r>
      <w:rPr>
        <w:sz w:val="16"/>
      </w:rPr>
      <w:t>Gestore richieste di modifica corsi SUPSI e USI</w:t>
    </w:r>
    <w:bookmarkStart w:id="16" w:name="_GoBack"/>
    <w:bookmarkEnd w:id="16"/>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8A179" w14:textId="77777777" w:rsidR="00A73E6B" w:rsidRDefault="009443F9">
    <w:pPr>
      <w:pStyle w:val="Pidipagina"/>
    </w:pPr>
    <w:r>
      <w:rPr>
        <w:noProof/>
        <w:lang w:val="it-IT" w:eastAsia="it-IT"/>
      </w:rPr>
      <w:drawing>
        <wp:anchor distT="0" distB="0" distL="114300" distR="114300" simplePos="0" relativeHeight="251657216" behindDoc="0" locked="1" layoutInCell="1" allowOverlap="1" wp14:anchorId="4F0D4C33" wp14:editId="4C312262">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56362" w14:textId="77777777" w:rsidR="00CD3797" w:rsidRDefault="00CD3797">
      <w:r>
        <w:separator/>
      </w:r>
    </w:p>
  </w:footnote>
  <w:footnote w:type="continuationSeparator" w:id="0">
    <w:p w14:paraId="0FC06607" w14:textId="77777777" w:rsidR="00CD3797" w:rsidRDefault="00CD37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E117" w14:textId="77777777" w:rsidR="003A61F3" w:rsidRDefault="007E5B62" w:rsidP="003A61F3">
    <w:pPr>
      <w:framePr w:wrap="around" w:vAnchor="text" w:hAnchor="margin" w:xAlign="right" w:y="1"/>
    </w:pPr>
    <w:r>
      <w:fldChar w:fldCharType="begin"/>
    </w:r>
    <w:r w:rsidR="00F564BB">
      <w:instrText xml:space="preserve">PAGE  </w:instrText>
    </w:r>
    <w:r>
      <w:fldChar w:fldCharType="end"/>
    </w:r>
  </w:p>
  <w:p w14:paraId="734EF93B" w14:textId="77777777" w:rsidR="003A61F3" w:rsidRDefault="003A61F3" w:rsidP="003A61F3">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4947F"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1456EC">
      <w:rPr>
        <w:rFonts w:ascii="Arial" w:hAnsi="Arial" w:cs="Arial"/>
        <w:noProof/>
        <w:sz w:val="16"/>
        <w:szCs w:val="16"/>
      </w:rPr>
      <w:t>2</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1456EC">
      <w:rPr>
        <w:rFonts w:ascii="Arial" w:hAnsi="Arial" w:cs="Arial"/>
        <w:noProof/>
        <w:sz w:val="16"/>
        <w:szCs w:val="16"/>
      </w:rPr>
      <w:t>24</w:t>
    </w:r>
    <w:r w:rsidRPr="006E582B">
      <w:rPr>
        <w:rFonts w:ascii="Arial" w:hAnsi="Arial" w:cs="Arial"/>
        <w:sz w:val="16"/>
        <w:szCs w:val="16"/>
      </w:rPr>
      <w:fldChar w:fldCharType="end"/>
    </w:r>
  </w:p>
  <w:p w14:paraId="03A19E43" w14:textId="77777777" w:rsidR="003A61F3" w:rsidRPr="00DF2158" w:rsidRDefault="003A61F3" w:rsidP="003A61F3">
    <w:pPr>
      <w:framePr w:wrap="around" w:vAnchor="text" w:hAnchor="margin" w:xAlign="right" w:y="1"/>
      <w:rPr>
        <w:rFonts w:ascii="Arial" w:hAnsi="Arial"/>
        <w:sz w:val="16"/>
      </w:rPr>
    </w:pPr>
  </w:p>
  <w:p w14:paraId="6A4126CF" w14:textId="77777777" w:rsidR="003A61F3" w:rsidRDefault="009443F9" w:rsidP="003A61F3">
    <w:pPr>
      <w:ind w:right="360"/>
    </w:pPr>
    <w:r>
      <w:rPr>
        <w:noProof/>
        <w:lang w:eastAsia="it-IT"/>
      </w:rPr>
      <w:drawing>
        <wp:anchor distT="0" distB="0" distL="114300" distR="114300" simplePos="0" relativeHeight="251658240" behindDoc="0" locked="1" layoutInCell="1" allowOverlap="1" wp14:anchorId="117846CF" wp14:editId="4E41283F">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AD56C" w14:textId="77777777" w:rsidR="003A61F3" w:rsidRDefault="009443F9">
    <w:r>
      <w:rPr>
        <w:noProof/>
        <w:lang w:eastAsia="it-IT"/>
      </w:rPr>
      <w:drawing>
        <wp:anchor distT="0" distB="0" distL="114300" distR="114300" simplePos="0" relativeHeight="251656192" behindDoc="0" locked="1" layoutInCell="1" allowOverlap="1" wp14:anchorId="34B1E9CE" wp14:editId="2863536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00DC0" w14:textId="77777777" w:rsidR="003A61F3" w:rsidRDefault="009443F9">
    <w:r>
      <w:rPr>
        <w:noProof/>
        <w:lang w:eastAsia="it-IT"/>
      </w:rPr>
      <w:drawing>
        <wp:anchor distT="0" distB="0" distL="114300" distR="114300" simplePos="0" relativeHeight="251659264" behindDoc="0" locked="1" layoutInCell="1" allowOverlap="1" wp14:anchorId="0583B93E" wp14:editId="296627B0">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D9A41C8"/>
    <w:lvl w:ilvl="0">
      <w:start w:val="1"/>
      <w:numFmt w:val="decimal"/>
      <w:lvlText w:val="%1."/>
      <w:lvlJc w:val="left"/>
      <w:pPr>
        <w:tabs>
          <w:tab w:val="num" w:pos="1492"/>
        </w:tabs>
        <w:ind w:left="1492" w:hanging="360"/>
      </w:pPr>
    </w:lvl>
  </w:abstractNum>
  <w:abstractNum w:abstractNumId="2">
    <w:nsid w:val="FFFFFF7D"/>
    <w:multiLevelType w:val="singleLevel"/>
    <w:tmpl w:val="070484B6"/>
    <w:lvl w:ilvl="0">
      <w:start w:val="1"/>
      <w:numFmt w:val="decimal"/>
      <w:lvlText w:val="%1."/>
      <w:lvlJc w:val="left"/>
      <w:pPr>
        <w:tabs>
          <w:tab w:val="num" w:pos="1209"/>
        </w:tabs>
        <w:ind w:left="1209" w:hanging="360"/>
      </w:pPr>
    </w:lvl>
  </w:abstractNum>
  <w:abstractNum w:abstractNumId="3">
    <w:nsid w:val="FFFFFF7E"/>
    <w:multiLevelType w:val="singleLevel"/>
    <w:tmpl w:val="DB9C7DB4"/>
    <w:lvl w:ilvl="0">
      <w:start w:val="1"/>
      <w:numFmt w:val="decimal"/>
      <w:lvlText w:val="%1."/>
      <w:lvlJc w:val="left"/>
      <w:pPr>
        <w:tabs>
          <w:tab w:val="num" w:pos="926"/>
        </w:tabs>
        <w:ind w:left="926" w:hanging="360"/>
      </w:pPr>
    </w:lvl>
  </w:abstractNum>
  <w:abstractNum w:abstractNumId="4">
    <w:nsid w:val="FFFFFF7F"/>
    <w:multiLevelType w:val="singleLevel"/>
    <w:tmpl w:val="40B23962"/>
    <w:lvl w:ilvl="0">
      <w:start w:val="1"/>
      <w:numFmt w:val="decimal"/>
      <w:lvlText w:val="%1."/>
      <w:lvlJc w:val="left"/>
      <w:pPr>
        <w:tabs>
          <w:tab w:val="num" w:pos="643"/>
        </w:tabs>
        <w:ind w:left="643" w:hanging="360"/>
      </w:pPr>
    </w:lvl>
  </w:abstractNum>
  <w:abstractNum w:abstractNumId="5">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4786B0C"/>
    <w:lvl w:ilvl="0">
      <w:start w:val="1"/>
      <w:numFmt w:val="decimal"/>
      <w:lvlText w:val="%1."/>
      <w:lvlJc w:val="left"/>
      <w:pPr>
        <w:tabs>
          <w:tab w:val="num" w:pos="360"/>
        </w:tabs>
        <w:ind w:left="360" w:hanging="360"/>
      </w:pPr>
    </w:lvl>
  </w:abstractNum>
  <w:abstractNum w:abstractNumId="1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96A5388"/>
    <w:multiLevelType w:val="multilevel"/>
    <w:tmpl w:val="BF628B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5">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9AF167F"/>
    <w:multiLevelType w:val="hybridMultilevel"/>
    <w:tmpl w:val="7BA4DDAA"/>
    <w:lvl w:ilvl="0" w:tplc="0FA21DA4">
      <w:start w:val="1"/>
      <w:numFmt w:val="lowerLetter"/>
      <w:lvlText w:val="%1-"/>
      <w:lvlJc w:val="left"/>
      <w:pPr>
        <w:ind w:left="1108" w:hanging="360"/>
      </w:pPr>
      <w:rPr>
        <w:rFonts w:hint="default"/>
      </w:r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2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14E78AC"/>
    <w:multiLevelType w:val="hybridMultilevel"/>
    <w:tmpl w:val="A5B6D6A6"/>
    <w:lvl w:ilvl="0" w:tplc="0FA21DA4">
      <w:start w:val="1"/>
      <w:numFmt w:val="lowerLetter"/>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3">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61F2004"/>
    <w:multiLevelType w:val="hybridMultilevel"/>
    <w:tmpl w:val="C98E02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67E71B8"/>
    <w:multiLevelType w:val="hybridMultilevel"/>
    <w:tmpl w:val="D504B5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A35787"/>
    <w:multiLevelType w:val="multilevel"/>
    <w:tmpl w:val="2C5E70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331142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B17CF1"/>
    <w:multiLevelType w:val="multilevel"/>
    <w:tmpl w:val="DC9CE16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2">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nsid w:val="7B09637E"/>
    <w:multiLevelType w:val="hybridMultilevel"/>
    <w:tmpl w:val="31EA341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5">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36"/>
  </w:num>
  <w:num w:numId="13">
    <w:abstractNumId w:val="15"/>
  </w:num>
  <w:num w:numId="14">
    <w:abstractNumId w:val="11"/>
  </w:num>
  <w:num w:numId="15">
    <w:abstractNumId w:val="17"/>
  </w:num>
  <w:num w:numId="16">
    <w:abstractNumId w:val="18"/>
  </w:num>
  <w:num w:numId="17">
    <w:abstractNumId w:val="34"/>
  </w:num>
  <w:num w:numId="18">
    <w:abstractNumId w:val="23"/>
  </w:num>
  <w:num w:numId="19">
    <w:abstractNumId w:val="21"/>
  </w:num>
  <w:num w:numId="20">
    <w:abstractNumId w:val="33"/>
  </w:num>
  <w:num w:numId="21">
    <w:abstractNumId w:val="32"/>
  </w:num>
  <w:num w:numId="22">
    <w:abstractNumId w:val="39"/>
  </w:num>
  <w:num w:numId="23">
    <w:abstractNumId w:val="20"/>
  </w:num>
  <w:num w:numId="24">
    <w:abstractNumId w:val="35"/>
  </w:num>
  <w:num w:numId="25">
    <w:abstractNumId w:val="16"/>
  </w:num>
  <w:num w:numId="26">
    <w:abstractNumId w:val="30"/>
  </w:num>
  <w:num w:numId="27">
    <w:abstractNumId w:val="26"/>
  </w:num>
  <w:num w:numId="28">
    <w:abstractNumId w:val="43"/>
  </w:num>
  <w:num w:numId="29">
    <w:abstractNumId w:val="38"/>
  </w:num>
  <w:num w:numId="30">
    <w:abstractNumId w:val="40"/>
  </w:num>
  <w:num w:numId="31">
    <w:abstractNumId w:val="29"/>
  </w:num>
  <w:num w:numId="32">
    <w:abstractNumId w:val="42"/>
  </w:num>
  <w:num w:numId="33">
    <w:abstractNumId w:val="37"/>
  </w:num>
  <w:num w:numId="34">
    <w:abstractNumId w:val="12"/>
  </w:num>
  <w:num w:numId="35">
    <w:abstractNumId w:val="14"/>
  </w:num>
  <w:num w:numId="36">
    <w:abstractNumId w:val="45"/>
  </w:num>
  <w:num w:numId="37">
    <w:abstractNumId w:val="31"/>
  </w:num>
  <w:num w:numId="38">
    <w:abstractNumId w:val="24"/>
  </w:num>
  <w:num w:numId="39">
    <w:abstractNumId w:val="44"/>
  </w:num>
  <w:num w:numId="40">
    <w:abstractNumId w:val="22"/>
  </w:num>
  <w:num w:numId="41">
    <w:abstractNumId w:val="19"/>
  </w:num>
  <w:num w:numId="42">
    <w:abstractNumId w:val="25"/>
  </w:num>
  <w:num w:numId="43">
    <w:abstractNumId w:val="28"/>
  </w:num>
  <w:num w:numId="44">
    <w:abstractNumId w:val="13"/>
  </w:num>
  <w:num w:numId="45">
    <w:abstractNumId w:val="27"/>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ttachedTemplate r:id="rId1"/>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79F"/>
    <w:rsid w:val="00000523"/>
    <w:rsid w:val="000366F1"/>
    <w:rsid w:val="00054255"/>
    <w:rsid w:val="000829FB"/>
    <w:rsid w:val="000A1DC9"/>
    <w:rsid w:val="000D334D"/>
    <w:rsid w:val="000F616C"/>
    <w:rsid w:val="0010417C"/>
    <w:rsid w:val="001220EE"/>
    <w:rsid w:val="00143351"/>
    <w:rsid w:val="001456EC"/>
    <w:rsid w:val="00180DD5"/>
    <w:rsid w:val="001C3536"/>
    <w:rsid w:val="001D0E83"/>
    <w:rsid w:val="002667F8"/>
    <w:rsid w:val="002747A8"/>
    <w:rsid w:val="002A32EE"/>
    <w:rsid w:val="002D4DF1"/>
    <w:rsid w:val="00353F2B"/>
    <w:rsid w:val="00373B13"/>
    <w:rsid w:val="003A61F3"/>
    <w:rsid w:val="003A79A8"/>
    <w:rsid w:val="003D474B"/>
    <w:rsid w:val="003D75BD"/>
    <w:rsid w:val="004A2F7C"/>
    <w:rsid w:val="004A7FD6"/>
    <w:rsid w:val="004B47F1"/>
    <w:rsid w:val="004C6FFE"/>
    <w:rsid w:val="004D7F8C"/>
    <w:rsid w:val="00522ECC"/>
    <w:rsid w:val="00553295"/>
    <w:rsid w:val="005708A8"/>
    <w:rsid w:val="005719BA"/>
    <w:rsid w:val="00571E1A"/>
    <w:rsid w:val="005C1720"/>
    <w:rsid w:val="006340F0"/>
    <w:rsid w:val="0069279F"/>
    <w:rsid w:val="006A09E5"/>
    <w:rsid w:val="006A6C5F"/>
    <w:rsid w:val="00701F49"/>
    <w:rsid w:val="00720B49"/>
    <w:rsid w:val="00723A4E"/>
    <w:rsid w:val="00743EF2"/>
    <w:rsid w:val="0077090E"/>
    <w:rsid w:val="00770DE1"/>
    <w:rsid w:val="007E5B62"/>
    <w:rsid w:val="00820DBF"/>
    <w:rsid w:val="008354C2"/>
    <w:rsid w:val="0086712B"/>
    <w:rsid w:val="0087246D"/>
    <w:rsid w:val="00872811"/>
    <w:rsid w:val="008766C1"/>
    <w:rsid w:val="00880126"/>
    <w:rsid w:val="00886CC4"/>
    <w:rsid w:val="008A72CB"/>
    <w:rsid w:val="008B4C4E"/>
    <w:rsid w:val="008C2938"/>
    <w:rsid w:val="008D3833"/>
    <w:rsid w:val="008E77F0"/>
    <w:rsid w:val="009030E6"/>
    <w:rsid w:val="0094073B"/>
    <w:rsid w:val="009443F9"/>
    <w:rsid w:val="009727D2"/>
    <w:rsid w:val="0097620F"/>
    <w:rsid w:val="00981880"/>
    <w:rsid w:val="009C2922"/>
    <w:rsid w:val="009D5997"/>
    <w:rsid w:val="009F23EA"/>
    <w:rsid w:val="00A255AA"/>
    <w:rsid w:val="00A62673"/>
    <w:rsid w:val="00A659FB"/>
    <w:rsid w:val="00A73E6B"/>
    <w:rsid w:val="00A870B1"/>
    <w:rsid w:val="00AE31A9"/>
    <w:rsid w:val="00AF79FE"/>
    <w:rsid w:val="00B7114B"/>
    <w:rsid w:val="00BC66C4"/>
    <w:rsid w:val="00C6294D"/>
    <w:rsid w:val="00CD3797"/>
    <w:rsid w:val="00CE2932"/>
    <w:rsid w:val="00CF795C"/>
    <w:rsid w:val="00D1613C"/>
    <w:rsid w:val="00D449F2"/>
    <w:rsid w:val="00D71265"/>
    <w:rsid w:val="00D71F50"/>
    <w:rsid w:val="00D77C6D"/>
    <w:rsid w:val="00D80DC9"/>
    <w:rsid w:val="00D9213B"/>
    <w:rsid w:val="00D956BB"/>
    <w:rsid w:val="00DB62CE"/>
    <w:rsid w:val="00DF0F6E"/>
    <w:rsid w:val="00E06E41"/>
    <w:rsid w:val="00E440B6"/>
    <w:rsid w:val="00E56C3E"/>
    <w:rsid w:val="00EC482C"/>
    <w:rsid w:val="00EC69C5"/>
    <w:rsid w:val="00F47978"/>
    <w:rsid w:val="00F5305D"/>
    <w:rsid w:val="00F564BB"/>
    <w:rsid w:val="00FF0B91"/>
  </w:rsids>
  <m:mathPr>
    <m:mathFont m:val="Cambria Math"/>
    <m:brkBin m:val="before"/>
    <m:brkBinSub m:val="--"/>
    <m:smallFrac/>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14:docId w14:val="0269E8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9D5997"/>
    <w:pPr>
      <w:keepNext/>
      <w:keepLines/>
      <w:numPr>
        <w:numId w:val="46"/>
      </w:numPr>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numPr>
        <w:ilvl w:val="1"/>
        <w:numId w:val="46"/>
      </w:numPr>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numPr>
        <w:ilvl w:val="2"/>
        <w:numId w:val="46"/>
      </w:numPr>
      <w:spacing w:before="240" w:after="60"/>
      <w:outlineLvl w:val="2"/>
    </w:pPr>
    <w:rPr>
      <w:rFonts w:ascii="Arial" w:hAnsi="Arial" w:cs="Arial"/>
      <w:b/>
      <w:bCs/>
      <w:sz w:val="26"/>
      <w:szCs w:val="26"/>
    </w:rPr>
  </w:style>
  <w:style w:type="paragraph" w:styleId="Titolo4">
    <w:name w:val="heading 4"/>
    <w:basedOn w:val="Normale"/>
    <w:next w:val="Normale"/>
    <w:link w:val="Titolo4Carattere"/>
    <w:semiHidden/>
    <w:unhideWhenUsed/>
    <w:qFormat/>
    <w:rsid w:val="009D5997"/>
    <w:pPr>
      <w:keepNext/>
      <w:keepLines/>
      <w:numPr>
        <w:ilvl w:val="3"/>
        <w:numId w:val="46"/>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semiHidden/>
    <w:unhideWhenUsed/>
    <w:qFormat/>
    <w:rsid w:val="009D5997"/>
    <w:pPr>
      <w:keepNext/>
      <w:keepLines/>
      <w:numPr>
        <w:ilvl w:val="4"/>
        <w:numId w:val="46"/>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semiHidden/>
    <w:unhideWhenUsed/>
    <w:qFormat/>
    <w:rsid w:val="009D5997"/>
    <w:pPr>
      <w:keepNext/>
      <w:keepLines/>
      <w:numPr>
        <w:ilvl w:val="5"/>
        <w:numId w:val="46"/>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semiHidden/>
    <w:unhideWhenUsed/>
    <w:qFormat/>
    <w:rsid w:val="009D5997"/>
    <w:pPr>
      <w:keepNext/>
      <w:keepLines/>
      <w:numPr>
        <w:ilvl w:val="6"/>
        <w:numId w:val="46"/>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semiHidden/>
    <w:unhideWhenUsed/>
    <w:qFormat/>
    <w:rsid w:val="009D5997"/>
    <w:pPr>
      <w:keepNext/>
      <w:keepLines/>
      <w:numPr>
        <w:ilvl w:val="7"/>
        <w:numId w:val="46"/>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semiHidden/>
    <w:unhideWhenUsed/>
    <w:qFormat/>
    <w:rsid w:val="009D5997"/>
    <w:pPr>
      <w:keepNext/>
      <w:keepLines/>
      <w:numPr>
        <w:ilvl w:val="8"/>
        <w:numId w:val="4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9D5997"/>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Sommario1">
    <w:name w:val="toc 1"/>
    <w:basedOn w:val="Normale"/>
    <w:next w:val="Normale"/>
    <w:autoRedefine/>
    <w:uiPriority w:val="39"/>
    <w:rsid w:val="00D449F2"/>
    <w:pPr>
      <w:tabs>
        <w:tab w:val="left" w:pos="332"/>
        <w:tab w:val="right" w:pos="9072"/>
      </w:tabs>
      <w:spacing w:after="360" w:line="240" w:lineRule="auto"/>
    </w:pPr>
    <w:rPr>
      <w:rFonts w:ascii="Bookman Old Style" w:eastAsia="Times New Roman" w:hAnsi="Bookman Old Style"/>
      <w:bCs/>
      <w:sz w:val="20"/>
      <w:szCs w:val="22"/>
      <w:u w:val="single"/>
      <w:lang w:val="en-US"/>
    </w:rPr>
  </w:style>
  <w:style w:type="paragraph" w:styleId="Sommario2">
    <w:name w:val="toc 2"/>
    <w:basedOn w:val="Normale"/>
    <w:next w:val="Normale"/>
    <w:autoRedefine/>
    <w:uiPriority w:val="39"/>
    <w:rsid w:val="00D449F2"/>
    <w:pPr>
      <w:tabs>
        <w:tab w:val="left" w:pos="515"/>
        <w:tab w:val="right" w:pos="9072"/>
      </w:tabs>
      <w:spacing w:line="240" w:lineRule="auto"/>
    </w:pPr>
    <w:rPr>
      <w:rFonts w:ascii="Times New Roman" w:eastAsia="Times New Roman" w:hAnsi="Times New Roman"/>
      <w:bCs/>
      <w:noProof/>
      <w:sz w:val="20"/>
      <w:szCs w:val="22"/>
      <w:lang w:val="en-US"/>
    </w:rPr>
  </w:style>
  <w:style w:type="paragraph" w:styleId="Sommario3">
    <w:name w:val="toc 3"/>
    <w:basedOn w:val="Normale"/>
    <w:next w:val="Normale"/>
    <w:autoRedefine/>
    <w:uiPriority w:val="39"/>
    <w:rsid w:val="00D449F2"/>
    <w:pPr>
      <w:tabs>
        <w:tab w:val="left" w:pos="665"/>
        <w:tab w:val="right" w:pos="9072"/>
      </w:tabs>
      <w:spacing w:line="240" w:lineRule="auto"/>
    </w:pPr>
    <w:rPr>
      <w:rFonts w:ascii="Bookman Old Style" w:eastAsia="Times New Roman" w:hAnsi="Bookman Old Style"/>
      <w:sz w:val="20"/>
      <w:szCs w:val="22"/>
      <w:lang w:val="en-US"/>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styleId="Corpotesto">
    <w:name w:val="Body Text"/>
    <w:basedOn w:val="Normale"/>
    <w:link w:val="CorpotestoCarattere"/>
    <w:rsid w:val="000366F1"/>
    <w:pPr>
      <w:spacing w:after="120"/>
    </w:pPr>
  </w:style>
  <w:style w:type="character" w:customStyle="1" w:styleId="CorpotestoCarattere">
    <w:name w:val="Corpo testo Carattere"/>
    <w:basedOn w:val="Carpredefinitoparagrafo"/>
    <w:link w:val="Corpotesto"/>
    <w:rsid w:val="000366F1"/>
    <w:rPr>
      <w:sz w:val="24"/>
      <w:szCs w:val="24"/>
      <w:lang w:val="it-IT" w:eastAsia="en-US"/>
    </w:rPr>
  </w:style>
  <w:style w:type="paragraph" w:customStyle="1" w:styleId="Capitolo">
    <w:name w:val="Capitolo"/>
    <w:basedOn w:val="Corpo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880126"/>
    <w:rPr>
      <w:b/>
      <w:bCs/>
    </w:rPr>
  </w:style>
  <w:style w:type="paragraph" w:styleId="Paragrafoelenco">
    <w:name w:val="List Paragraph"/>
    <w:basedOn w:val="Normale"/>
    <w:qFormat/>
    <w:rsid w:val="009D5997"/>
    <w:pPr>
      <w:ind w:left="720"/>
      <w:contextualSpacing/>
    </w:pPr>
  </w:style>
  <w:style w:type="character" w:customStyle="1" w:styleId="Titolo4Carattere">
    <w:name w:val="Titolo 4 Carattere"/>
    <w:basedOn w:val="Carpredefinitoparagrafo"/>
    <w:link w:val="Titolo4"/>
    <w:semiHidden/>
    <w:rsid w:val="009D5997"/>
    <w:rPr>
      <w:rFonts w:asciiTheme="majorHAnsi" w:eastAsiaTheme="majorEastAsia" w:hAnsiTheme="majorHAnsi" w:cstheme="majorBidi"/>
      <w:i/>
      <w:iCs/>
      <w:color w:val="2F5496" w:themeColor="accent1" w:themeShade="BF"/>
      <w:sz w:val="24"/>
      <w:szCs w:val="24"/>
      <w:lang w:val="it-IT" w:eastAsia="en-US"/>
    </w:rPr>
  </w:style>
  <w:style w:type="character" w:customStyle="1" w:styleId="Titolo5Carattere">
    <w:name w:val="Titolo 5 Carattere"/>
    <w:basedOn w:val="Carpredefinitoparagrafo"/>
    <w:link w:val="Titolo5"/>
    <w:semiHidden/>
    <w:rsid w:val="009D5997"/>
    <w:rPr>
      <w:rFonts w:asciiTheme="majorHAnsi" w:eastAsiaTheme="majorEastAsia" w:hAnsiTheme="majorHAnsi" w:cstheme="majorBidi"/>
      <w:color w:val="2F5496" w:themeColor="accent1" w:themeShade="BF"/>
      <w:sz w:val="24"/>
      <w:szCs w:val="24"/>
      <w:lang w:val="it-IT" w:eastAsia="en-US"/>
    </w:rPr>
  </w:style>
  <w:style w:type="character" w:customStyle="1" w:styleId="Titolo6Carattere">
    <w:name w:val="Titolo 6 Carattere"/>
    <w:basedOn w:val="Carpredefinitoparagrafo"/>
    <w:link w:val="Titolo6"/>
    <w:semiHidden/>
    <w:rsid w:val="009D5997"/>
    <w:rPr>
      <w:rFonts w:asciiTheme="majorHAnsi" w:eastAsiaTheme="majorEastAsia" w:hAnsiTheme="majorHAnsi" w:cstheme="majorBidi"/>
      <w:color w:val="1F3763" w:themeColor="accent1" w:themeShade="7F"/>
      <w:sz w:val="24"/>
      <w:szCs w:val="24"/>
      <w:lang w:val="it-IT" w:eastAsia="en-US"/>
    </w:rPr>
  </w:style>
  <w:style w:type="character" w:customStyle="1" w:styleId="Titolo7Carattere">
    <w:name w:val="Titolo 7 Carattere"/>
    <w:basedOn w:val="Carpredefinitoparagrafo"/>
    <w:link w:val="Titolo7"/>
    <w:semiHidden/>
    <w:rsid w:val="009D5997"/>
    <w:rPr>
      <w:rFonts w:asciiTheme="majorHAnsi" w:eastAsiaTheme="majorEastAsia" w:hAnsiTheme="majorHAnsi" w:cstheme="majorBidi"/>
      <w:i/>
      <w:iCs/>
      <w:color w:val="1F3763" w:themeColor="accent1" w:themeShade="7F"/>
      <w:sz w:val="24"/>
      <w:szCs w:val="24"/>
      <w:lang w:val="it-IT" w:eastAsia="en-US"/>
    </w:rPr>
  </w:style>
  <w:style w:type="character" w:customStyle="1" w:styleId="Titolo8Carattere">
    <w:name w:val="Titolo 8 Carattere"/>
    <w:basedOn w:val="Carpredefinitoparagrafo"/>
    <w:link w:val="Titolo8"/>
    <w:semiHidden/>
    <w:rsid w:val="009D5997"/>
    <w:rPr>
      <w:rFonts w:asciiTheme="majorHAnsi" w:eastAsiaTheme="majorEastAsia" w:hAnsiTheme="majorHAnsi" w:cstheme="majorBidi"/>
      <w:color w:val="272727" w:themeColor="text1" w:themeTint="D8"/>
      <w:sz w:val="21"/>
      <w:szCs w:val="21"/>
      <w:lang w:val="it-IT" w:eastAsia="en-US"/>
    </w:rPr>
  </w:style>
  <w:style w:type="character" w:customStyle="1" w:styleId="Titolo9Carattere">
    <w:name w:val="Titolo 9 Carattere"/>
    <w:basedOn w:val="Carpredefinitoparagrafo"/>
    <w:link w:val="Titolo9"/>
    <w:semiHidden/>
    <w:rsid w:val="009D5997"/>
    <w:rPr>
      <w:rFonts w:asciiTheme="majorHAnsi" w:eastAsiaTheme="majorEastAsia" w:hAnsiTheme="majorHAnsi" w:cstheme="majorBidi"/>
      <w:i/>
      <w:iCs/>
      <w:color w:val="272727" w:themeColor="text1" w:themeTint="D8"/>
      <w:sz w:val="21"/>
      <w:szCs w:val="21"/>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zart/Sites/ps_I4P/moodle31/local/courseseditor/doc/requestmanag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DB8B8D-FCAA-B647-BCA3-D31DBF947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requestmanager.dotx</Template>
  <TotalTime>38</TotalTime>
  <Pages>24</Pages>
  <Words>3177</Words>
  <Characters>18110</Characters>
  <Application>Microsoft Macintosh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21245</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Rezart Lohja</dc:creator>
  <cp:keywords/>
  <cp:lastModifiedBy>Rezart Lohja</cp:lastModifiedBy>
  <cp:revision>5</cp:revision>
  <cp:lastPrinted>2012-05-14T06:59:00Z</cp:lastPrinted>
  <dcterms:created xsi:type="dcterms:W3CDTF">2017-01-23T22:09:00Z</dcterms:created>
  <dcterms:modified xsi:type="dcterms:W3CDTF">2017-01-23T22:56:00Z</dcterms:modified>
</cp:coreProperties>
</file>